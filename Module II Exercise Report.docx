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F7D8" w14:textId="7F644453" w:rsidR="00C971B5" w:rsidRDefault="00C971B5">
      <w:pPr>
        <w:pStyle w:val="NoSpacing"/>
        <w:spacing w:before="1540" w:after="240"/>
        <w:jc w:val="center"/>
        <w:rPr>
          <w:color w:val="94B6D2" w:themeColor="accent1"/>
          <w:kern w:val="22"/>
          <w:lang w:eastAsia="ja-JP"/>
          <w14:ligatures w14:val="standard"/>
        </w:rPr>
      </w:pPr>
    </w:p>
    <w:sdt>
      <w:sdtPr>
        <w:rPr>
          <w:color w:val="94B6D2" w:themeColor="accent1"/>
          <w:kern w:val="22"/>
          <w:lang w:eastAsia="ja-JP"/>
          <w14:ligatures w14:val="standard"/>
        </w:rPr>
        <w:id w:val="836047489"/>
        <w:docPartObj>
          <w:docPartGallery w:val="Cover Pages"/>
          <w:docPartUnique/>
        </w:docPartObj>
      </w:sdtPr>
      <w:sdtEndPr>
        <w:rPr>
          <w:caps/>
          <w:color w:val="auto"/>
        </w:rPr>
      </w:sdtEndPr>
      <w:sdtContent>
        <w:p w14:paraId="6E072535" w14:textId="180CC0E6" w:rsidR="00286506" w:rsidRDefault="00286506">
          <w:pPr>
            <w:pStyle w:val="NoSpacing"/>
            <w:spacing w:before="1540" w:after="240"/>
            <w:jc w:val="center"/>
            <w:rPr>
              <w:color w:val="94B6D2" w:themeColor="accent1"/>
            </w:rPr>
          </w:pPr>
          <w:r>
            <w:rPr>
              <w:noProof/>
              <w:color w:val="94B6D2" w:themeColor="accent1"/>
            </w:rPr>
            <w:drawing>
              <wp:inline distT="0" distB="0" distL="0" distR="0" wp14:anchorId="2CAAAD93" wp14:editId="2AD1ACF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94B6D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0E376E8903A45F4860047EE6EEC32B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32B5220" w14:textId="2D51F4DB" w:rsidR="00286506" w:rsidRDefault="00286506">
              <w:pPr>
                <w:pStyle w:val="NoSpacing"/>
                <w:pBdr>
                  <w:top w:val="single" w:sz="6" w:space="6" w:color="94B6D2" w:themeColor="accent1"/>
                  <w:bottom w:val="single" w:sz="6" w:space="6" w:color="94B6D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80"/>
                  <w:szCs w:val="80"/>
                </w:rPr>
              </w:pPr>
              <w:r w:rsidRPr="00286506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 xml:space="preserve">CYB </w:t>
              </w:r>
              <w:r w:rsidR="00D05263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105</w:t>
              </w:r>
              <w:r w:rsidRPr="00286506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-T0</w:t>
              </w:r>
              <w:r w:rsidR="00D05263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1</w:t>
              </w:r>
              <w:r w:rsidR="007B6015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 xml:space="preserve">                     </w:t>
              </w:r>
              <w:r w:rsidR="00D05263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Cybersecuirty Foundations</w:t>
              </w:r>
            </w:p>
          </w:sdtContent>
        </w:sdt>
        <w:p w14:paraId="4FFA5071" w14:textId="192AD3C4" w:rsidR="00286506" w:rsidRDefault="00000000">
          <w:pPr>
            <w:pStyle w:val="NoSpacing"/>
            <w:jc w:val="center"/>
            <w:rPr>
              <w:color w:val="94B6D2" w:themeColor="accent1"/>
              <w:sz w:val="28"/>
              <w:szCs w:val="28"/>
            </w:rPr>
          </w:pPr>
          <w:sdt>
            <w:sdtPr>
              <w:rPr>
                <w:color w:val="94B6D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4BDD2B9EAB8D4843BFC62FC0BA44077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286506" w:rsidRPr="00286506">
                <w:rPr>
                  <w:color w:val="94B6D2" w:themeColor="accent1"/>
                  <w:sz w:val="28"/>
                  <w:szCs w:val="28"/>
                </w:rPr>
                <w:t xml:space="preserve">MODULE </w:t>
              </w:r>
              <w:r w:rsidR="00D05263">
                <w:rPr>
                  <w:color w:val="94B6D2" w:themeColor="accent1"/>
                  <w:sz w:val="28"/>
                  <w:szCs w:val="28"/>
                </w:rPr>
                <w:t>2</w:t>
              </w:r>
              <w:r w:rsidR="00286506" w:rsidRPr="00286506">
                <w:rPr>
                  <w:color w:val="94B6D2" w:themeColor="accent1"/>
                  <w:sz w:val="28"/>
                  <w:szCs w:val="28"/>
                </w:rPr>
                <w:t xml:space="preserve">: CHAPTER </w:t>
              </w:r>
              <w:r w:rsidR="000A0C6F">
                <w:rPr>
                  <w:color w:val="94B6D2" w:themeColor="accent1"/>
                  <w:sz w:val="28"/>
                  <w:szCs w:val="28"/>
                </w:rPr>
                <w:t>2</w:t>
              </w:r>
            </w:sdtContent>
          </w:sdt>
          <w:r w:rsidR="00BD3A12">
            <w:rPr>
              <w:color w:val="94B6D2" w:themeColor="accent1"/>
              <w:sz w:val="28"/>
              <w:szCs w:val="28"/>
            </w:rPr>
            <w:t>: E</w:t>
          </w:r>
          <w:r w:rsidR="001036BE">
            <w:rPr>
              <w:color w:val="94B6D2" w:themeColor="accent1"/>
              <w:sz w:val="28"/>
              <w:szCs w:val="28"/>
            </w:rPr>
            <w:t xml:space="preserve">XERCISE </w:t>
          </w:r>
          <w:r w:rsidR="000A0C6F">
            <w:rPr>
              <w:color w:val="94B6D2" w:themeColor="accent1"/>
              <w:sz w:val="28"/>
              <w:szCs w:val="28"/>
            </w:rPr>
            <w:t>2.1-2.5</w:t>
          </w:r>
        </w:p>
        <w:p w14:paraId="50ECEF71" w14:textId="77777777" w:rsidR="00286506" w:rsidRDefault="00286506">
          <w:pPr>
            <w:pStyle w:val="NoSpacing"/>
            <w:spacing w:before="480"/>
            <w:jc w:val="center"/>
            <w:rPr>
              <w:color w:val="94B6D2" w:themeColor="accent1"/>
            </w:rPr>
          </w:pPr>
          <w:r>
            <w:rPr>
              <w:noProof/>
              <w:color w:val="94B6D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E5E516" wp14:editId="369256E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94B6D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AF3DE0" w14:textId="4C4DB9EC" w:rsidR="00286506" w:rsidRDefault="000A0C6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94B6D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94B6D2" w:themeColor="accent1"/>
                                        <w:sz w:val="28"/>
                                        <w:szCs w:val="28"/>
                                      </w:rPr>
                                      <w:t>September 5, 2025</w:t>
                                    </w:r>
                                  </w:p>
                                </w:sdtContent>
                              </w:sdt>
                              <w:p w14:paraId="6BE5B674" w14:textId="3FB3525F" w:rsidR="0028650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4B6D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239C">
                                      <w:rPr>
                                        <w:caps/>
                                        <w:color w:val="94B6D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695788C" w14:textId="7A235944" w:rsidR="0028650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94B6D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86506" w:rsidRPr="00286506">
                                      <w:rPr>
                                        <w:color w:val="94B6D2" w:themeColor="accent1"/>
                                      </w:rPr>
                                      <w:t>Professor: Karry Elson</w:t>
                                    </w:r>
                                  </w:sdtContent>
                                </w:sdt>
                              </w:p>
                              <w:p w14:paraId="570E37AA" w14:textId="1EAE5FB4" w:rsidR="00366EB9" w:rsidRDefault="00366EB9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r>
                                  <w:rPr>
                                    <w:color w:val="94B6D2" w:themeColor="accent1"/>
                                  </w:rPr>
                                  <w:t xml:space="preserve">Student: </w:t>
                                </w:r>
                                <w:r w:rsidR="000A0C6F">
                                  <w:rPr>
                                    <w:color w:val="94B6D2" w:themeColor="accent1"/>
                                  </w:rPr>
                                  <w:t>Jamison Durham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E5E5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94B6D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AF3DE0" w14:textId="4C4DB9EC" w:rsidR="00286506" w:rsidRDefault="000A0C6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94B6D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94B6D2" w:themeColor="accent1"/>
                                  <w:sz w:val="28"/>
                                  <w:szCs w:val="28"/>
                                </w:rPr>
                                <w:t>September 5, 2025</w:t>
                              </w:r>
                            </w:p>
                          </w:sdtContent>
                        </w:sdt>
                        <w:p w14:paraId="6BE5B674" w14:textId="3FB3525F" w:rsidR="00286506" w:rsidRDefault="00000000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94B6D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4239C">
                                <w:rPr>
                                  <w:caps/>
                                  <w:color w:val="94B6D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695788C" w14:textId="7A235944" w:rsidR="00286506" w:rsidRDefault="00000000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sdt>
                            <w:sdtPr>
                              <w:rPr>
                                <w:color w:val="94B6D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86506" w:rsidRPr="00286506">
                                <w:rPr>
                                  <w:color w:val="94B6D2" w:themeColor="accent1"/>
                                </w:rPr>
                                <w:t>Professor: Karry Elson</w:t>
                              </w:r>
                            </w:sdtContent>
                          </w:sdt>
                        </w:p>
                        <w:p w14:paraId="570E37AA" w14:textId="1EAE5FB4" w:rsidR="00366EB9" w:rsidRDefault="00366EB9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r>
                            <w:rPr>
                              <w:color w:val="94B6D2" w:themeColor="accent1"/>
                            </w:rPr>
                            <w:t xml:space="preserve">Student: </w:t>
                          </w:r>
                          <w:r w:rsidR="000A0C6F">
                            <w:rPr>
                              <w:color w:val="94B6D2" w:themeColor="accent1"/>
                            </w:rPr>
                            <w:t>Jamison Durham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94B6D2" w:themeColor="accent1"/>
            </w:rPr>
            <w:drawing>
              <wp:inline distT="0" distB="0" distL="0" distR="0" wp14:anchorId="271CDAEC" wp14:editId="1907650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E40C97" w14:textId="77777777" w:rsidR="00897188" w:rsidRDefault="00286506">
          <w:pPr>
            <w:spacing w:after="240" w:line="252" w:lineRule="auto"/>
            <w:ind w:left="0" w:right="0"/>
          </w:pPr>
          <w:r>
            <w:rPr>
              <w:caps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</w:rPr>
            <w:id w:val="14127353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9C3AF82" w14:textId="59B68C3C" w:rsidR="00897188" w:rsidRDefault="00897188" w:rsidP="00D36A50">
              <w:pPr>
                <w:pStyle w:val="TOCHeading"/>
                <w:ind w:left="0"/>
              </w:pPr>
              <w:r>
                <w:t>Table of Contents</w:t>
              </w:r>
            </w:p>
            <w:p w14:paraId="02BD5F60" w14:textId="71A272CB" w:rsidR="004D3800" w:rsidRDefault="00897188">
              <w:pPr>
                <w:pStyle w:val="TOC1"/>
                <w:tabs>
                  <w:tab w:val="right" w:leader="dot" w:pos="9350"/>
                </w:tabs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87617244" w:history="1">
                <w:r w:rsidR="004D3800" w:rsidRPr="000A0C6F">
                  <w:rPr>
                    <w:rStyle w:val="Hyperlink"/>
                    <w:noProof/>
                  </w:rPr>
                  <w:t xml:space="preserve">Chapter </w:t>
                </w:r>
                <w:r w:rsidR="000A0C6F" w:rsidRPr="000A0C6F">
                  <w:rPr>
                    <w:rStyle w:val="Hyperlink"/>
                    <w:noProof/>
                  </w:rPr>
                  <w:t>2</w:t>
                </w:r>
                <w:r w:rsidR="004D3800" w:rsidRPr="000A0C6F">
                  <w:rPr>
                    <w:rStyle w:val="Hyperlink"/>
                    <w:noProof/>
                  </w:rPr>
                  <w:t xml:space="preserve">: </w:t>
                </w:r>
                <w:r w:rsidR="000A0C6F" w:rsidRPr="000A0C6F">
                  <w:rPr>
                    <w:rStyle w:val="Hyperlink"/>
                    <w:noProof/>
                  </w:rPr>
                  <w:t>Windows Command</w:t>
                </w:r>
                <w:r w:rsidR="000A0C6F">
                  <w:rPr>
                    <w:rStyle w:val="Hyperlink"/>
                    <w:noProof/>
                  </w:rPr>
                  <w:t xml:space="preserve">s </w:t>
                </w:r>
                <w:r w:rsidR="000A0C6F" w:rsidRPr="000A0C6F">
                  <w:rPr>
                    <w:rStyle w:val="Hyperlink"/>
                    <w:noProof/>
                  </w:rPr>
                  <w:t>Exercise 2.1-2.5</w:t>
                </w:r>
                <w:r w:rsidR="004D3800" w:rsidRPr="000A0C6F">
                  <w:rPr>
                    <w:rStyle w:val="Hyperlink"/>
                    <w:noProof/>
                    <w:webHidden/>
                  </w:rPr>
                  <w:tab/>
                </w:r>
                <w:r w:rsidR="004D3800" w:rsidRPr="000A0C6F">
                  <w:rPr>
                    <w:rStyle w:val="Hyperlink"/>
                    <w:noProof/>
                    <w:webHidden/>
                  </w:rPr>
                  <w:fldChar w:fldCharType="begin"/>
                </w:r>
                <w:r w:rsidR="004D3800" w:rsidRPr="000A0C6F">
                  <w:rPr>
                    <w:rStyle w:val="Hyperlink"/>
                    <w:noProof/>
                    <w:webHidden/>
                  </w:rPr>
                  <w:instrText xml:space="preserve"> PAGEREF _Toc187617244 \h </w:instrText>
                </w:r>
                <w:r w:rsidR="004D3800" w:rsidRPr="000A0C6F">
                  <w:rPr>
                    <w:rStyle w:val="Hyperlink"/>
                    <w:noProof/>
                    <w:webHidden/>
                  </w:rPr>
                </w:r>
                <w:r w:rsidR="004D3800" w:rsidRPr="000A0C6F">
                  <w:rPr>
                    <w:rStyle w:val="Hyperlink"/>
                    <w:noProof/>
                    <w:webHidden/>
                  </w:rPr>
                  <w:fldChar w:fldCharType="separate"/>
                </w:r>
                <w:r w:rsidR="004D3800" w:rsidRPr="000A0C6F">
                  <w:rPr>
                    <w:rStyle w:val="Hyperlink"/>
                    <w:noProof/>
                    <w:webHidden/>
                  </w:rPr>
                  <w:t>2</w:t>
                </w:r>
                <w:r w:rsidR="004D3800" w:rsidRPr="000A0C6F">
                  <w:rPr>
                    <w:rStyle w:val="Hyperlink"/>
                    <w:noProof/>
                    <w:webHidden/>
                  </w:rPr>
                  <w:fldChar w:fldCharType="end"/>
                </w:r>
              </w:hyperlink>
            </w:p>
            <w:p w14:paraId="34868A5E" w14:textId="3A6F977E" w:rsidR="000A0C6F" w:rsidRPr="000A0C6F" w:rsidRDefault="000A0C6F" w:rsidP="000A0C6F">
              <w:pPr>
                <w:ind w:left="0"/>
              </w:pPr>
              <w:r>
                <w:t>Netstat 2.3 Project…………………………………………………………………………………………………………………………</w:t>
              </w:r>
              <w:r w:rsidR="00664FC6">
                <w:t>…….10</w:t>
              </w:r>
            </w:p>
            <w:p w14:paraId="1FC56614" w14:textId="276E0481" w:rsidR="000A0C6F" w:rsidRPr="000A0C6F" w:rsidRDefault="000A0C6F" w:rsidP="000A0C6F">
              <w:pPr>
                <w:ind w:left="0"/>
              </w:pPr>
              <w:r>
                <w:t>Wireshark Packet Capture……………………………………………………………………………………………………………………</w:t>
              </w:r>
              <w:proofErr w:type="gramStart"/>
              <w:r w:rsidR="00664FC6">
                <w:t>13</w:t>
              </w:r>
              <w:proofErr w:type="gramEnd"/>
            </w:p>
            <w:p w14:paraId="3600A2CB" w14:textId="6159608E" w:rsidR="004D3800" w:rsidRDefault="00664FC6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:lang w:eastAsia="en-US"/>
                  <w14:ligatures w14:val="standardContextual"/>
                </w:rPr>
              </w:pPr>
              <w:r>
                <w:t>References……………………………………………………………………………………………………………………………………………</w:t>
              </w:r>
              <w:proofErr w:type="gramStart"/>
              <w:r>
                <w:t>16</w:t>
              </w:r>
              <w:proofErr w:type="gramEnd"/>
            </w:p>
            <w:p w14:paraId="2330DFFA" w14:textId="51721313" w:rsidR="00897188" w:rsidRDefault="008971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617A61A" w14:textId="14B0038C" w:rsidR="00286506" w:rsidRDefault="00000000">
          <w:pPr>
            <w:spacing w:after="240" w:line="252" w:lineRule="auto"/>
            <w:ind w:left="0" w:right="0"/>
            <w:rPr>
              <w:caps/>
            </w:rPr>
          </w:pPr>
        </w:p>
      </w:sdtContent>
    </w:sdt>
    <w:p w14:paraId="45877DCF" w14:textId="1C2895D9" w:rsidR="00897188" w:rsidRDefault="00897188">
      <w:pPr>
        <w:spacing w:after="240" w:line="252" w:lineRule="auto"/>
        <w:ind w:left="0" w:right="0"/>
        <w:rPr>
          <w:rFonts w:asciiTheme="majorHAnsi" w:eastAsiaTheme="majorEastAsia" w:hAnsiTheme="majorHAnsi" w:cstheme="majorBidi"/>
          <w:caps/>
          <w:color w:val="355D7E" w:themeColor="accent1" w:themeShade="80"/>
          <w:sz w:val="28"/>
          <w:szCs w:val="28"/>
        </w:rPr>
      </w:pPr>
      <w:r>
        <w:br w:type="page"/>
      </w:r>
    </w:p>
    <w:p w14:paraId="4F000FFC" w14:textId="1C2895D9" w:rsidR="00845B92" w:rsidRPr="00E159F3" w:rsidRDefault="0056103A" w:rsidP="00A56918">
      <w:pPr>
        <w:pStyle w:val="Heading1"/>
        <w:ind w:left="0"/>
      </w:pPr>
      <w:bookmarkStart w:id="0" w:name="_Toc187617244"/>
      <w:r w:rsidRPr="00E159F3">
        <w:lastRenderedPageBreak/>
        <w:t>Chapter</w:t>
      </w:r>
      <w:r w:rsidR="00845B92" w:rsidRPr="00E159F3">
        <w:t xml:space="preserve"> </w:t>
      </w:r>
      <w:r w:rsidR="00E159F3" w:rsidRPr="00E159F3">
        <w:t>2</w:t>
      </w:r>
      <w:r w:rsidR="00845B92" w:rsidRPr="00E159F3">
        <w:t xml:space="preserve">: </w:t>
      </w:r>
      <w:bookmarkEnd w:id="0"/>
      <w:r w:rsidR="00E159F3" w:rsidRPr="00E159F3">
        <w:t>Windows Commands Exercise 2.1-2.5</w:t>
      </w:r>
    </w:p>
    <w:p w14:paraId="23FB09CC" w14:textId="77777777" w:rsidR="00E159F3" w:rsidRDefault="00E159F3" w:rsidP="00A10B7E"/>
    <w:p w14:paraId="52434C39" w14:textId="7E479B95" w:rsidR="00A56918" w:rsidRDefault="00A56918" w:rsidP="00A56918">
      <w:pPr>
        <w:pStyle w:val="Heading2"/>
        <w:ind w:left="0"/>
      </w:pPr>
      <w:r>
        <w:t>QUESTION:</w:t>
      </w:r>
    </w:p>
    <w:p w14:paraId="47A8067E" w14:textId="77777777" w:rsidR="00A56918" w:rsidRDefault="00A56918" w:rsidP="00A56918">
      <w:pPr>
        <w:spacing w:after="240" w:line="252" w:lineRule="auto"/>
        <w:ind w:left="0" w:right="0"/>
      </w:pPr>
      <w:r>
        <w:t>EXERCISE 2.1: Using IPConfig</w:t>
      </w:r>
    </w:p>
    <w:p w14:paraId="239ED8ED" w14:textId="4E87B7EE" w:rsidR="00A56918" w:rsidRDefault="00A56918" w:rsidP="00A56918">
      <w:pPr>
        <w:spacing w:after="240" w:line="252" w:lineRule="auto"/>
        <w:ind w:left="0" w:right="0"/>
      </w:pPr>
      <w:r>
        <w:t>Open your command prompt or type cmd in the search bar in Windows 10 or 11.</w:t>
      </w:r>
    </w:p>
    <w:p w14:paraId="09DDC21F" w14:textId="77777777" w:rsidR="00A56918" w:rsidRDefault="00A56918" w:rsidP="00A56918">
      <w:pPr>
        <w:spacing w:after="240" w:line="252" w:lineRule="auto"/>
        <w:ind w:left="0" w:right="0"/>
      </w:pPr>
      <w:r>
        <w:t>Type in ipconfig.</w:t>
      </w:r>
    </w:p>
    <w:p w14:paraId="373CA116" w14:textId="77777777" w:rsidR="00A56918" w:rsidRDefault="00A56918" w:rsidP="00A56918">
      <w:pPr>
        <w:spacing w:after="240" w:line="252" w:lineRule="auto"/>
        <w:ind w:left="0" w:right="0"/>
      </w:pPr>
      <w:r>
        <w:t>Use the output of the IPConfig command to find out information about your computer.</w:t>
      </w:r>
    </w:p>
    <w:p w14:paraId="137E93E5" w14:textId="77777777" w:rsidR="00A56918" w:rsidRDefault="00A56918" w:rsidP="00A56918">
      <w:pPr>
        <w:spacing w:after="240" w:line="252" w:lineRule="auto"/>
        <w:ind w:left="0" w:right="0"/>
      </w:pPr>
      <w:r>
        <w:t>Write down your computer’s IP address, default gateway, and subnet mask.</w:t>
      </w:r>
    </w:p>
    <w:p w14:paraId="3655DF2D" w14:textId="55D52D0C" w:rsidR="00A56918" w:rsidRDefault="00A56918" w:rsidP="00A56918">
      <w:pPr>
        <w:pStyle w:val="Heading2"/>
      </w:pPr>
      <w:r>
        <w:t>ANSWER:</w:t>
      </w:r>
    </w:p>
    <w:p w14:paraId="5D052CF0" w14:textId="613D2785" w:rsidR="00A56918" w:rsidRPr="00A56918" w:rsidRDefault="00123EF3" w:rsidP="00123EF3">
      <w:r>
        <w:rPr>
          <w:noProof/>
        </w:rPr>
        <w:drawing>
          <wp:inline distT="0" distB="0" distL="0" distR="0" wp14:anchorId="0D2B504B" wp14:editId="26E6043C">
            <wp:extent cx="3649629" cy="4147820"/>
            <wp:effectExtent l="0" t="0" r="8255" b="5080"/>
            <wp:docPr id="1638842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30" cy="420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32DF" w14:textId="1B18D34A" w:rsidR="00B61752" w:rsidRDefault="00B61752" w:rsidP="00B61752">
      <w:pPr>
        <w:spacing w:after="240" w:line="252" w:lineRule="auto"/>
        <w:ind w:left="0" w:right="0"/>
      </w:pPr>
      <w:r>
        <w:t xml:space="preserve">The highlighted </w:t>
      </w:r>
      <w:r w:rsidR="00C971B5">
        <w:t>correlates</w:t>
      </w:r>
      <w:r>
        <w:t xml:space="preserve"> with the different addresses (IP, Mask, Default Gateway).</w:t>
      </w:r>
    </w:p>
    <w:p w14:paraId="79FC697E" w14:textId="729A43BE" w:rsidR="00A56918" w:rsidRDefault="00A56918" w:rsidP="00A56918">
      <w:pPr>
        <w:pStyle w:val="ListParagraph"/>
        <w:numPr>
          <w:ilvl w:val="0"/>
          <w:numId w:val="26"/>
        </w:numPr>
        <w:spacing w:after="240" w:line="252" w:lineRule="auto"/>
        <w:ind w:right="0"/>
      </w:pPr>
      <w:r>
        <w:t>Windows Laptop IP A</w:t>
      </w:r>
      <w:r w:rsidR="006577AA">
        <w:t>dd</w:t>
      </w:r>
      <w:r>
        <w:t>ress:  172.28.15.75</w:t>
      </w:r>
    </w:p>
    <w:p w14:paraId="1498D623" w14:textId="3BC3D365" w:rsidR="00A56918" w:rsidRDefault="00A56918" w:rsidP="00A56918">
      <w:pPr>
        <w:pStyle w:val="ListParagraph"/>
        <w:numPr>
          <w:ilvl w:val="0"/>
          <w:numId w:val="26"/>
        </w:numPr>
        <w:spacing w:after="240" w:line="252" w:lineRule="auto"/>
        <w:ind w:right="0"/>
      </w:pPr>
      <w:r>
        <w:t>Default Gateway</w:t>
      </w:r>
      <w:r w:rsidR="00123EF3">
        <w:t>:  172.28.1.1</w:t>
      </w:r>
    </w:p>
    <w:p w14:paraId="05DA0580" w14:textId="1C1B2587" w:rsidR="00123EF3" w:rsidRDefault="00123EF3" w:rsidP="00A56918">
      <w:pPr>
        <w:pStyle w:val="ListParagraph"/>
        <w:numPr>
          <w:ilvl w:val="0"/>
          <w:numId w:val="26"/>
        </w:numPr>
        <w:spacing w:after="240" w:line="252" w:lineRule="auto"/>
        <w:ind w:right="0"/>
      </w:pPr>
      <w:r>
        <w:t>Subnet Mask:  255.255.0.0</w:t>
      </w:r>
    </w:p>
    <w:p w14:paraId="4B2A6BA7" w14:textId="77777777" w:rsidR="00A56918" w:rsidRDefault="00A56918" w:rsidP="00A56918">
      <w:pPr>
        <w:spacing w:after="240" w:line="252" w:lineRule="auto"/>
        <w:ind w:left="0" w:right="0"/>
      </w:pPr>
    </w:p>
    <w:p w14:paraId="09C5180F" w14:textId="77777777" w:rsidR="00123EF3" w:rsidRDefault="00123EF3" w:rsidP="00A56918">
      <w:pPr>
        <w:spacing w:after="240" w:line="252" w:lineRule="auto"/>
        <w:ind w:left="0" w:right="0"/>
      </w:pPr>
    </w:p>
    <w:p w14:paraId="3CB4A6C6" w14:textId="77777777" w:rsidR="00123EF3" w:rsidRDefault="00123EF3" w:rsidP="00A56918">
      <w:pPr>
        <w:spacing w:after="240" w:line="252" w:lineRule="auto"/>
        <w:ind w:left="0" w:right="0"/>
      </w:pPr>
    </w:p>
    <w:p w14:paraId="3111DE67" w14:textId="158DEC0A" w:rsidR="00A80B67" w:rsidRDefault="00A80B67" w:rsidP="00A80B67">
      <w:pPr>
        <w:pStyle w:val="Heading2"/>
        <w:ind w:left="0"/>
      </w:pPr>
      <w:r>
        <w:t>QUESTION:</w:t>
      </w:r>
    </w:p>
    <w:p w14:paraId="6367F48B" w14:textId="2B1DCB6D" w:rsidR="00A56918" w:rsidRDefault="00A56918" w:rsidP="00A56918">
      <w:pPr>
        <w:spacing w:after="240" w:line="252" w:lineRule="auto"/>
        <w:ind w:left="0" w:right="0"/>
      </w:pPr>
      <w:r>
        <w:t>EXERCISE 2.2: Using Tracert</w:t>
      </w:r>
    </w:p>
    <w:p w14:paraId="59BFDE10" w14:textId="77777777" w:rsidR="00123EF3" w:rsidRDefault="00123EF3" w:rsidP="00123EF3">
      <w:pPr>
        <w:spacing w:after="240" w:line="252" w:lineRule="auto"/>
        <w:ind w:left="0" w:right="0"/>
      </w:pPr>
      <w:r>
        <w:t>Open your command prompt or type cmd in the search bar in Windows 10.</w:t>
      </w:r>
    </w:p>
    <w:p w14:paraId="7430425A" w14:textId="77777777" w:rsidR="00123EF3" w:rsidRDefault="00123EF3" w:rsidP="00123EF3">
      <w:pPr>
        <w:spacing w:after="240" w:line="252" w:lineRule="auto"/>
        <w:ind w:left="0" w:right="0"/>
      </w:pPr>
      <w:r>
        <w:t>Type in tracert www.chuckeasttom.com.</w:t>
      </w:r>
    </w:p>
    <w:p w14:paraId="7BE81AE2" w14:textId="77777777" w:rsidR="00123EF3" w:rsidRDefault="00123EF3" w:rsidP="00123EF3">
      <w:pPr>
        <w:spacing w:after="240" w:line="252" w:lineRule="auto"/>
        <w:ind w:left="0" w:right="0"/>
      </w:pPr>
      <w:r>
        <w:t>Note what hops your computer takes to get to www.chuckeasttom.com.</w:t>
      </w:r>
    </w:p>
    <w:p w14:paraId="79B29B64" w14:textId="77777777" w:rsidR="00123EF3" w:rsidRDefault="00123EF3" w:rsidP="00123EF3">
      <w:pPr>
        <w:spacing w:after="240" w:line="252" w:lineRule="auto"/>
        <w:ind w:left="0" w:right="0"/>
      </w:pPr>
      <w:r>
        <w:t>Repeat steps 2 and 3 with www.whitehouse.gov and http://home.pearsonhighered.com/.</w:t>
      </w:r>
    </w:p>
    <w:p w14:paraId="29D19891" w14:textId="77777777" w:rsidR="00123EF3" w:rsidRDefault="00123EF3" w:rsidP="00123EF3">
      <w:pPr>
        <w:spacing w:after="240" w:line="252" w:lineRule="auto"/>
        <w:ind w:left="0" w:right="0"/>
      </w:pPr>
      <w:r>
        <w:t xml:space="preserve">Notice that the first few hops are the same. Write down what hops </w:t>
      </w:r>
      <w:proofErr w:type="gramStart"/>
      <w:r>
        <w:t>are taken</w:t>
      </w:r>
      <w:proofErr w:type="gramEnd"/>
      <w:r>
        <w:t xml:space="preserve"> to reach each destination and what hops are the same. Then briefly describe why you think </w:t>
      </w:r>
      <w:proofErr w:type="gramStart"/>
      <w:r>
        <w:t>some of</w:t>
      </w:r>
      <w:proofErr w:type="gramEnd"/>
      <w:r>
        <w:t xml:space="preserve"> the intermediate steps are the same for different destinations.</w:t>
      </w:r>
    </w:p>
    <w:p w14:paraId="6D254EDB" w14:textId="330BF894" w:rsidR="00123EF3" w:rsidRDefault="00A80B67" w:rsidP="00A80B67">
      <w:pPr>
        <w:pStyle w:val="Heading2"/>
        <w:ind w:left="0"/>
      </w:pPr>
      <w:r>
        <w:t>ANSWER:</w:t>
      </w:r>
    </w:p>
    <w:p w14:paraId="11C00128" w14:textId="77777777" w:rsidR="00B61752" w:rsidRDefault="00B61752">
      <w:pPr>
        <w:spacing w:after="240" w:line="252" w:lineRule="auto"/>
        <w:ind w:left="0" w:right="0"/>
      </w:pPr>
      <w:r w:rsidRPr="00B61752">
        <w:rPr>
          <w:noProof/>
        </w:rPr>
        <w:drawing>
          <wp:inline distT="0" distB="0" distL="0" distR="0" wp14:anchorId="3331E71B" wp14:editId="2527B23B">
            <wp:extent cx="4492869" cy="3731577"/>
            <wp:effectExtent l="0" t="0" r="3175" b="2540"/>
            <wp:docPr id="961626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2660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453" cy="377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C645" w14:textId="284394F4" w:rsidR="00B61752" w:rsidRDefault="00B61752">
      <w:pPr>
        <w:spacing w:after="240" w:line="252" w:lineRule="auto"/>
        <w:ind w:left="0" w:right="0"/>
      </w:pPr>
      <w:r>
        <w:t xml:space="preserve">Tracert given the website </w:t>
      </w:r>
      <w:hyperlink r:id="rId16" w:history="1">
        <w:r w:rsidRPr="00697BE7">
          <w:rPr>
            <w:rStyle w:val="Hyperlink"/>
          </w:rPr>
          <w:t>www.chuckeasttom.com</w:t>
        </w:r>
      </w:hyperlink>
    </w:p>
    <w:p w14:paraId="2EA903C1" w14:textId="0AE680B0" w:rsidR="0048597A" w:rsidRDefault="0048597A">
      <w:pPr>
        <w:spacing w:after="240" w:line="252" w:lineRule="auto"/>
        <w:ind w:left="0" w:right="0"/>
      </w:pPr>
      <w:r>
        <w:t xml:space="preserve">This trace route has a maximum of </w:t>
      </w:r>
      <w:proofErr w:type="gramStart"/>
      <w:r>
        <w:t>30</w:t>
      </w:r>
      <w:proofErr w:type="gramEnd"/>
      <w:r>
        <w:t xml:space="preserve"> hops although only </w:t>
      </w:r>
      <w:proofErr w:type="gramStart"/>
      <w:r>
        <w:t>11</w:t>
      </w:r>
      <w:proofErr w:type="gramEnd"/>
      <w:r>
        <w:t xml:space="preserve"> hops </w:t>
      </w:r>
      <w:proofErr w:type="gramStart"/>
      <w:r>
        <w:t>are recorded</w:t>
      </w:r>
      <w:proofErr w:type="gramEnd"/>
      <w:r>
        <w:t xml:space="preserve"> in this trace. </w:t>
      </w:r>
    </w:p>
    <w:p w14:paraId="7A710F5A" w14:textId="035E6F00" w:rsidR="0048597A" w:rsidRDefault="0048597A">
      <w:pPr>
        <w:spacing w:after="240" w:line="252" w:lineRule="auto"/>
        <w:ind w:left="0" w:right="0"/>
      </w:pPr>
      <w:r w:rsidRPr="0048597A">
        <w:rPr>
          <w:noProof/>
        </w:rPr>
        <w:lastRenderedPageBreak/>
        <w:drawing>
          <wp:inline distT="0" distB="0" distL="0" distR="0" wp14:anchorId="58D4FC96" wp14:editId="6D8B6260">
            <wp:extent cx="4306340" cy="2293034"/>
            <wp:effectExtent l="0" t="0" r="0" b="0"/>
            <wp:docPr id="1769413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133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1803" cy="23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E421" w14:textId="77777777" w:rsidR="0048597A" w:rsidRDefault="0048597A">
      <w:pPr>
        <w:spacing w:after="240" w:line="252" w:lineRule="auto"/>
        <w:ind w:left="0" w:right="0"/>
      </w:pPr>
      <w:r>
        <w:t xml:space="preserve">Tracert given the website </w:t>
      </w:r>
      <w:hyperlink r:id="rId18" w:history="1">
        <w:r w:rsidRPr="00697BE7">
          <w:rPr>
            <w:rStyle w:val="Hyperlink"/>
          </w:rPr>
          <w:t>www.whitehouse.gov</w:t>
        </w:r>
      </w:hyperlink>
      <w:r>
        <w:t xml:space="preserve"> </w:t>
      </w:r>
    </w:p>
    <w:p w14:paraId="704946D7" w14:textId="77777777" w:rsidR="00506668" w:rsidRDefault="0048597A">
      <w:pPr>
        <w:spacing w:after="240" w:line="252" w:lineRule="auto"/>
        <w:ind w:left="0" w:right="0"/>
      </w:pPr>
      <w:hyperlink r:id="rId19" w:history="1">
        <w:r w:rsidRPr="00697BE7">
          <w:rPr>
            <w:rStyle w:val="Hyperlink"/>
          </w:rPr>
          <w:t>www.whitehouse.gov</w:t>
        </w:r>
      </w:hyperlink>
      <w:r>
        <w:t xml:space="preserve"> only takes </w:t>
      </w:r>
      <w:proofErr w:type="gramStart"/>
      <w:r>
        <w:t>9</w:t>
      </w:r>
      <w:proofErr w:type="gramEnd"/>
      <w:r>
        <w:t xml:space="preserve"> hops to retrieve access through the routers.</w:t>
      </w:r>
    </w:p>
    <w:p w14:paraId="2B7F484B" w14:textId="77777777" w:rsidR="00506668" w:rsidRDefault="00506668">
      <w:pPr>
        <w:spacing w:after="240" w:line="252" w:lineRule="auto"/>
        <w:ind w:left="0" w:right="0"/>
      </w:pPr>
    </w:p>
    <w:p w14:paraId="591D5E20" w14:textId="11457133" w:rsidR="00506668" w:rsidRDefault="00506668">
      <w:pPr>
        <w:spacing w:after="240" w:line="252" w:lineRule="auto"/>
        <w:ind w:left="0" w:right="0"/>
      </w:pPr>
      <w:r w:rsidRPr="00506668">
        <w:rPr>
          <w:noProof/>
        </w:rPr>
        <w:drawing>
          <wp:inline distT="0" distB="0" distL="0" distR="0" wp14:anchorId="301460BC" wp14:editId="7FCE5B1B">
            <wp:extent cx="4151630" cy="3973767"/>
            <wp:effectExtent l="0" t="0" r="1270" b="8255"/>
            <wp:docPr id="2071585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5256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r="873"/>
                    <a:stretch>
                      <a:fillRect/>
                    </a:stretch>
                  </pic:blipFill>
                  <pic:spPr>
                    <a:xfrm>
                      <a:off x="0" y="0"/>
                      <a:ext cx="4175419" cy="399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C40D" w14:textId="16DF1550" w:rsidR="00506668" w:rsidRDefault="00506668">
      <w:pPr>
        <w:spacing w:after="240" w:line="252" w:lineRule="auto"/>
        <w:ind w:left="0" w:right="0"/>
      </w:pPr>
      <w:r>
        <w:t xml:space="preserve">Tracert given the website </w:t>
      </w:r>
      <w:hyperlink r:id="rId21" w:history="1">
        <w:r w:rsidRPr="00697BE7">
          <w:rPr>
            <w:rStyle w:val="Hyperlink"/>
          </w:rPr>
          <w:t>http://home.pearsonhighered.com/</w:t>
        </w:r>
      </w:hyperlink>
      <w:r w:rsidRPr="00506668">
        <w:t>.</w:t>
      </w:r>
    </w:p>
    <w:p w14:paraId="3D1AA0C5" w14:textId="13CC19E3" w:rsidR="00506668" w:rsidRDefault="00506668">
      <w:pPr>
        <w:spacing w:after="240" w:line="252" w:lineRule="auto"/>
        <w:ind w:left="0" w:right="0"/>
      </w:pPr>
      <w:proofErr w:type="gramStart"/>
      <w:r>
        <w:t>30</w:t>
      </w:r>
      <w:proofErr w:type="gramEnd"/>
      <w:r>
        <w:t xml:space="preserve"> maximum hops with hops only </w:t>
      </w:r>
      <w:proofErr w:type="gramStart"/>
      <w:r>
        <w:t>being recorded</w:t>
      </w:r>
      <w:proofErr w:type="gramEnd"/>
      <w:r>
        <w:t xml:space="preserve"> until 10.</w:t>
      </w:r>
    </w:p>
    <w:p w14:paraId="6EBA2D4E" w14:textId="2966C6F3" w:rsidR="00506668" w:rsidRDefault="00506668">
      <w:pPr>
        <w:spacing w:after="240" w:line="252" w:lineRule="auto"/>
        <w:ind w:left="0" w:right="0"/>
      </w:pPr>
      <w:r>
        <w:lastRenderedPageBreak/>
        <w:t xml:space="preserve">Continued… </w:t>
      </w:r>
    </w:p>
    <w:p w14:paraId="65C0D3A8" w14:textId="40CBA271" w:rsidR="00506668" w:rsidRDefault="00506668">
      <w:pPr>
        <w:spacing w:after="240" w:line="252" w:lineRule="auto"/>
        <w:ind w:left="0" w:right="0"/>
      </w:pPr>
      <w:hyperlink r:id="rId22" w:history="1">
        <w:r w:rsidRPr="00697BE7">
          <w:rPr>
            <w:rStyle w:val="Hyperlink"/>
          </w:rPr>
          <w:t>www.chuckeasttom.com</w:t>
        </w:r>
      </w:hyperlink>
      <w:r>
        <w:t xml:space="preserve"> </w:t>
      </w:r>
      <w:r w:rsidR="0015050C">
        <w:t xml:space="preserve">(5 hops) </w:t>
      </w:r>
    </w:p>
    <w:p w14:paraId="6BCB0F86" w14:textId="29C7CF3A" w:rsidR="00506668" w:rsidRDefault="0015050C" w:rsidP="00506668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172.191.168.133</w:t>
      </w:r>
    </w:p>
    <w:p w14:paraId="6481845A" w14:textId="211D2185" w:rsidR="0015050C" w:rsidRDefault="0015050C" w:rsidP="00506668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172.31.1.254</w:t>
      </w:r>
    </w:p>
    <w:p w14:paraId="72B98EC8" w14:textId="6A0C30C9" w:rsidR="0015050C" w:rsidRDefault="0015050C" w:rsidP="00506668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66.168.32.1</w:t>
      </w:r>
    </w:p>
    <w:p w14:paraId="0EE1F7C6" w14:textId="2C215317" w:rsidR="0015050C" w:rsidRDefault="0015050C" w:rsidP="00506668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159.56.128.7</w:t>
      </w:r>
    </w:p>
    <w:p w14:paraId="737AE1DD" w14:textId="443FF56E" w:rsidR="0015050C" w:rsidRDefault="0015050C" w:rsidP="00506668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159.56.128.64</w:t>
      </w:r>
    </w:p>
    <w:p w14:paraId="7369AEBB" w14:textId="72137A31" w:rsidR="0015050C" w:rsidRDefault="0015050C" w:rsidP="0015050C">
      <w:pPr>
        <w:spacing w:after="240" w:line="252" w:lineRule="auto"/>
        <w:ind w:left="0" w:right="0"/>
      </w:pPr>
      <w:hyperlink r:id="rId23" w:history="1">
        <w:r w:rsidRPr="00697BE7">
          <w:rPr>
            <w:rStyle w:val="Hyperlink"/>
          </w:rPr>
          <w:t>www.whitehouse.gov</w:t>
        </w:r>
      </w:hyperlink>
      <w:r>
        <w:t xml:space="preserve"> (5 hops)</w:t>
      </w:r>
    </w:p>
    <w:p w14:paraId="7D8C469F" w14:textId="3FEE633B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192.0.66.51</w:t>
      </w:r>
    </w:p>
    <w:p w14:paraId="38369A77" w14:textId="7DE9359D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172.31.1.254</w:t>
      </w:r>
    </w:p>
    <w:p w14:paraId="73AC9FD8" w14:textId="315BAE5E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66.168.32.1</w:t>
      </w:r>
    </w:p>
    <w:p w14:paraId="51EBEF97" w14:textId="77777777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159.56.128.7</w:t>
      </w:r>
    </w:p>
    <w:p w14:paraId="4F56D9BC" w14:textId="7BC98240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159.56.128.64</w:t>
      </w:r>
    </w:p>
    <w:p w14:paraId="589B2FCB" w14:textId="6CC7122A" w:rsidR="0015050C" w:rsidRDefault="0015050C" w:rsidP="0015050C">
      <w:pPr>
        <w:spacing w:after="240" w:line="252" w:lineRule="auto"/>
        <w:ind w:right="0"/>
      </w:pPr>
      <w:hyperlink r:id="rId24" w:history="1">
        <w:r w:rsidRPr="00697BE7">
          <w:rPr>
            <w:rStyle w:val="Hyperlink"/>
          </w:rPr>
          <w:t>http://home.pearsonhighered.com/</w:t>
        </w:r>
      </w:hyperlink>
      <w:r w:rsidRPr="00506668">
        <w:t>.</w:t>
      </w:r>
      <w:r>
        <w:t xml:space="preserve"> (4 hops) </w:t>
      </w:r>
    </w:p>
    <w:p w14:paraId="7E5468D0" w14:textId="106EC8D5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52.51.131.59</w:t>
      </w:r>
    </w:p>
    <w:p w14:paraId="03A7E3A8" w14:textId="5BBB6A0B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172.31.1.254</w:t>
      </w:r>
    </w:p>
    <w:p w14:paraId="0F82629E" w14:textId="0F0C6989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66.168.32.1</w:t>
      </w:r>
    </w:p>
    <w:p w14:paraId="793662A3" w14:textId="77777777" w:rsidR="0015050C" w:rsidRDefault="0015050C" w:rsidP="0015050C">
      <w:pPr>
        <w:pStyle w:val="ListParagraph"/>
        <w:numPr>
          <w:ilvl w:val="0"/>
          <w:numId w:val="27"/>
        </w:numPr>
        <w:spacing w:after="240" w:line="252" w:lineRule="auto"/>
        <w:ind w:right="0"/>
      </w:pPr>
      <w:r>
        <w:t>159.56.128.7</w:t>
      </w:r>
    </w:p>
    <w:p w14:paraId="10005E82" w14:textId="77777777" w:rsidR="0015050C" w:rsidRDefault="0015050C" w:rsidP="0015050C">
      <w:pPr>
        <w:pStyle w:val="ListParagraph"/>
        <w:spacing w:after="240" w:line="252" w:lineRule="auto"/>
        <w:ind w:right="0"/>
      </w:pPr>
    </w:p>
    <w:p w14:paraId="192F2C3F" w14:textId="2C3F3C36" w:rsidR="00277EAB" w:rsidRDefault="0015050C" w:rsidP="00277EAB">
      <w:pPr>
        <w:spacing w:after="240" w:line="252" w:lineRule="auto"/>
        <w:ind w:right="0"/>
      </w:pPr>
      <w:r>
        <w:t xml:space="preserve">Starting at the first hop (not the first bullet point, starting at the second), </w:t>
      </w:r>
      <w:r w:rsidR="00277EAB">
        <w:t>all</w:t>
      </w:r>
      <w:r>
        <w:t xml:space="preserve"> the hops are the same for 3 hops, and the same 4 hops are the same for </w:t>
      </w:r>
      <w:hyperlink r:id="rId25" w:history="1">
        <w:r w:rsidR="00277EAB" w:rsidRPr="00697BE7">
          <w:rPr>
            <w:rStyle w:val="Hyperlink"/>
          </w:rPr>
          <w:t>www.chuckeasttom.com</w:t>
        </w:r>
      </w:hyperlink>
      <w:r w:rsidR="00277EAB">
        <w:t xml:space="preserve"> </w:t>
      </w:r>
      <w:r>
        <w:t xml:space="preserve">and </w:t>
      </w:r>
      <w:hyperlink r:id="rId26" w:history="1">
        <w:r w:rsidR="00277EAB" w:rsidRPr="00697BE7">
          <w:rPr>
            <w:rStyle w:val="Hyperlink"/>
          </w:rPr>
          <w:t>www.whitehouse.gov</w:t>
        </w:r>
      </w:hyperlink>
      <w:r w:rsidR="00277EAB">
        <w:t xml:space="preserve">.  </w:t>
      </w:r>
      <w:r>
        <w:t xml:space="preserve">This shows the packet of data leaving through the local routers until they take different paths to different servers and ISP </w:t>
      </w:r>
      <w:r w:rsidR="00277EAB">
        <w:t>centers.</w:t>
      </w:r>
    </w:p>
    <w:p w14:paraId="6DCDB66B" w14:textId="65A3EDCF" w:rsidR="00506668" w:rsidRDefault="00277EAB">
      <w:pPr>
        <w:spacing w:after="240" w:line="252" w:lineRule="auto"/>
        <w:ind w:left="0" w:right="0"/>
      </w:pPr>
      <w:r>
        <w:br w:type="page"/>
      </w:r>
    </w:p>
    <w:p w14:paraId="0C29EE90" w14:textId="77777777" w:rsidR="00506668" w:rsidRDefault="00506668" w:rsidP="00506668">
      <w:pPr>
        <w:pStyle w:val="Heading2"/>
        <w:ind w:left="0"/>
      </w:pPr>
      <w:r>
        <w:lastRenderedPageBreak/>
        <w:t>QUESTION:</w:t>
      </w:r>
    </w:p>
    <w:p w14:paraId="54F5EE9B" w14:textId="77777777" w:rsidR="00506668" w:rsidRDefault="00506668" w:rsidP="00506668">
      <w:pPr>
        <w:ind w:left="0"/>
      </w:pPr>
      <w:r>
        <w:t>EXERCISE 2.3: NSLOOKUP</w:t>
      </w:r>
    </w:p>
    <w:p w14:paraId="2DC4F982" w14:textId="77777777" w:rsidR="00506668" w:rsidRDefault="00506668" w:rsidP="00506668">
      <w:pPr>
        <w:ind w:left="0"/>
      </w:pPr>
      <w:r>
        <w:t>Go to the command prompt or type cmd in the search bar in Windows 10.</w:t>
      </w:r>
    </w:p>
    <w:p w14:paraId="61DAE306" w14:textId="77777777" w:rsidR="00506668" w:rsidRDefault="00506668" w:rsidP="00506668">
      <w:pPr>
        <w:ind w:left="0"/>
      </w:pPr>
      <w:r>
        <w:t>Type nslookup www.chuckeasttom.com.</w:t>
      </w:r>
    </w:p>
    <w:p w14:paraId="74F3780E" w14:textId="77777777" w:rsidR="00277EAB" w:rsidRDefault="00506668" w:rsidP="00506668">
      <w:pPr>
        <w:ind w:left="0"/>
      </w:pPr>
      <w:r>
        <w:t>Note that this command gives you the actual name of the server, as per the hosting company’s naming conventions; its IP address; and any aliases under which that server operates.</w:t>
      </w:r>
    </w:p>
    <w:p w14:paraId="02D7274E" w14:textId="77777777" w:rsidR="00277EAB" w:rsidRDefault="00277EAB" w:rsidP="00277EAB">
      <w:pPr>
        <w:pStyle w:val="Heading2"/>
      </w:pPr>
    </w:p>
    <w:p w14:paraId="27E851A0" w14:textId="749E956B" w:rsidR="00277EAB" w:rsidRDefault="00277EAB" w:rsidP="00277EAB">
      <w:pPr>
        <w:pStyle w:val="Heading2"/>
      </w:pPr>
      <w:r>
        <w:t xml:space="preserve">ANSWER: </w:t>
      </w:r>
    </w:p>
    <w:p w14:paraId="58E6E4C2" w14:textId="77777777" w:rsidR="00277EAB" w:rsidRDefault="00277EAB" w:rsidP="00277EAB">
      <w:pPr>
        <w:pStyle w:val="Heading2"/>
      </w:pPr>
      <w:r w:rsidRPr="00277EAB">
        <w:rPr>
          <w:noProof/>
        </w:rPr>
        <w:drawing>
          <wp:inline distT="0" distB="0" distL="0" distR="0" wp14:anchorId="741C1F39" wp14:editId="0EA54F41">
            <wp:extent cx="5061233" cy="3035150"/>
            <wp:effectExtent l="0" t="0" r="6350" b="0"/>
            <wp:docPr id="81170457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04578" name="Picture 1" descr="A computer screen shot of a black screen&#10;&#10;AI-generated content may be incorrect."/>
                    <pic:cNvPicPr/>
                  </pic:nvPicPr>
                  <pic:blipFill rotWithShape="1">
                    <a:blip r:embed="rId27"/>
                    <a:srcRect t="15190"/>
                    <a:stretch>
                      <a:fillRect/>
                    </a:stretch>
                  </pic:blipFill>
                  <pic:spPr>
                    <a:xfrm>
                      <a:off x="0" y="0"/>
                      <a:ext cx="5070054" cy="304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0F7" w14:textId="11E75023" w:rsidR="00277EAB" w:rsidRDefault="00277EAB" w:rsidP="00277EAB">
      <w:pPr>
        <w:ind w:left="0"/>
      </w:pPr>
      <w:r>
        <w:t>IP Address:  172.16.1.101</w:t>
      </w:r>
    </w:p>
    <w:p w14:paraId="0F8A941B" w14:textId="77777777" w:rsidR="00277EAB" w:rsidRDefault="00277EAB" w:rsidP="00277EAB">
      <w:pPr>
        <w:ind w:left="0"/>
      </w:pPr>
      <w:r>
        <w:t>Server:  audomain1.ac.edu</w:t>
      </w:r>
    </w:p>
    <w:p w14:paraId="42E9F24C" w14:textId="221B61FB" w:rsidR="00277EAB" w:rsidRDefault="00277EAB" w:rsidP="00277EAB">
      <w:pPr>
        <w:ind w:left="0"/>
      </w:pPr>
      <w:r>
        <w:t>Aliases IP:  172.191.168.133</w:t>
      </w:r>
    </w:p>
    <w:p w14:paraId="37511AB4" w14:textId="77777777" w:rsidR="00277EAB" w:rsidRDefault="00277EAB" w:rsidP="00277EAB">
      <w:pPr>
        <w:pStyle w:val="Heading2"/>
        <w:ind w:left="0"/>
      </w:pPr>
    </w:p>
    <w:p w14:paraId="3D5FEF54" w14:textId="77777777" w:rsidR="00277EAB" w:rsidRDefault="00277EAB">
      <w:pPr>
        <w:spacing w:after="240" w:line="252" w:lineRule="auto"/>
        <w:ind w:left="0" w:right="0"/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  <w:r>
        <w:br w:type="page"/>
      </w:r>
    </w:p>
    <w:p w14:paraId="2B194E68" w14:textId="0144899D" w:rsidR="00277EAB" w:rsidRDefault="00277EAB" w:rsidP="00277EAB">
      <w:pPr>
        <w:pStyle w:val="Heading2"/>
        <w:ind w:left="0"/>
      </w:pPr>
      <w:r>
        <w:lastRenderedPageBreak/>
        <w:t xml:space="preserve">QUESTION: </w:t>
      </w:r>
    </w:p>
    <w:p w14:paraId="3FC122DB" w14:textId="77777777" w:rsidR="00277EAB" w:rsidRDefault="00277EAB" w:rsidP="00277EAB">
      <w:pPr>
        <w:ind w:left="0"/>
      </w:pPr>
      <w:r>
        <w:t>EXERCISE 2.4: More About IPConfig</w:t>
      </w:r>
    </w:p>
    <w:p w14:paraId="42AA4C9C" w14:textId="77777777" w:rsidR="00277EAB" w:rsidRDefault="00277EAB" w:rsidP="00277EAB">
      <w:pPr>
        <w:ind w:left="0"/>
      </w:pPr>
      <w:r>
        <w:t>Open your command prompt or type cmd in the search bar in Windows 10.</w:t>
      </w:r>
    </w:p>
    <w:p w14:paraId="1BEB45F5" w14:textId="77777777" w:rsidR="00277EAB" w:rsidRDefault="00277EAB" w:rsidP="00277EAB">
      <w:pPr>
        <w:ind w:left="0"/>
      </w:pPr>
      <w:r>
        <w:t xml:space="preserve">Use the -? flag with the IPConfig command to find out what other options you have with IPConfig. You should notice </w:t>
      </w:r>
      <w:proofErr w:type="gramStart"/>
      <w:r>
        <w:t>a number of</w:t>
      </w:r>
      <w:proofErr w:type="gramEnd"/>
      <w:r>
        <w:t xml:space="preserve"> options, including /all, /renew, and others.</w:t>
      </w:r>
    </w:p>
    <w:p w14:paraId="3DDA0E95" w14:textId="6B7BA3B7" w:rsidR="00277EAB" w:rsidRDefault="00277EAB" w:rsidP="00277EAB">
      <w:pPr>
        <w:ind w:left="0"/>
      </w:pPr>
      <w:r>
        <w:t xml:space="preserve">Now try ipconfig /all. What do you see now that you </w:t>
      </w:r>
      <w:proofErr w:type="gramStart"/>
      <w:r>
        <w:t>didn’t</w:t>
      </w:r>
      <w:proofErr w:type="gramEnd"/>
      <w:r>
        <w:t xml:space="preserve"> see when you simply used ipconfig in Exercise 2.1?</w:t>
      </w:r>
    </w:p>
    <w:p w14:paraId="321A69A0" w14:textId="77777777" w:rsidR="00CB67DA" w:rsidRDefault="00CB67DA" w:rsidP="00277EAB">
      <w:pPr>
        <w:ind w:left="0"/>
      </w:pPr>
    </w:p>
    <w:p w14:paraId="1BC9F18B" w14:textId="098C063D" w:rsidR="00CB67DA" w:rsidRDefault="00CB67DA" w:rsidP="00CB67DA">
      <w:pPr>
        <w:pStyle w:val="Heading2"/>
      </w:pPr>
      <w:r>
        <w:t>ANSWER:</w:t>
      </w:r>
    </w:p>
    <w:p w14:paraId="6C855F60" w14:textId="79060D67" w:rsidR="00CB67DA" w:rsidRPr="00CB67DA" w:rsidRDefault="00CB67DA" w:rsidP="00CB67DA">
      <w:r w:rsidRPr="00CB67DA">
        <w:rPr>
          <w:noProof/>
        </w:rPr>
        <w:drawing>
          <wp:inline distT="0" distB="0" distL="0" distR="0" wp14:anchorId="783D15BC" wp14:editId="412A7836">
            <wp:extent cx="5321573" cy="3911801"/>
            <wp:effectExtent l="0" t="0" r="0" b="0"/>
            <wp:docPr id="50836274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2747" name="Picture 1" descr="A computer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EC82" w14:textId="18319F37" w:rsidR="00CB67DA" w:rsidRDefault="00CB67DA" w:rsidP="00CB67DA">
      <w:r>
        <w:t>You receive all the information in the ipconfig command with more additional information regarding the DNS servers, and the DHCP servers as seen in the Wireless LAN adapter Wi-Fi.</w:t>
      </w:r>
    </w:p>
    <w:p w14:paraId="53E38F9E" w14:textId="08DFEFF1" w:rsidR="00CB67DA" w:rsidRPr="00CB67DA" w:rsidRDefault="00CB67DA" w:rsidP="00CB67DA">
      <w:r>
        <w:t xml:space="preserve">As well as the HOST name and the MAC address. </w:t>
      </w:r>
    </w:p>
    <w:p w14:paraId="3A7B6E75" w14:textId="77777777" w:rsidR="00CB67DA" w:rsidRDefault="00CB67DA">
      <w:pPr>
        <w:spacing w:after="240" w:line="252" w:lineRule="auto"/>
        <w:ind w:left="0" w:right="0"/>
      </w:pPr>
      <w:r>
        <w:br w:type="page"/>
      </w:r>
    </w:p>
    <w:p w14:paraId="7D48591E" w14:textId="77777777" w:rsidR="00CB67DA" w:rsidRDefault="00CB67DA" w:rsidP="00CB67DA">
      <w:pPr>
        <w:pStyle w:val="Heading2"/>
        <w:ind w:left="0"/>
      </w:pPr>
      <w:r>
        <w:lastRenderedPageBreak/>
        <w:t>QUESTION:</w:t>
      </w:r>
    </w:p>
    <w:p w14:paraId="00763AF6" w14:textId="77777777" w:rsidR="00CB67DA" w:rsidRDefault="00CB67DA" w:rsidP="00CB67DA">
      <w:pPr>
        <w:ind w:left="0"/>
      </w:pPr>
      <w:r>
        <w:t>EXERCISE 2.5: More About Ping</w:t>
      </w:r>
    </w:p>
    <w:p w14:paraId="4076A9B3" w14:textId="77777777" w:rsidR="00CB67DA" w:rsidRDefault="00CB67DA" w:rsidP="00CB67DA">
      <w:pPr>
        <w:ind w:left="0"/>
      </w:pPr>
      <w:r>
        <w:t>Open your command prompt or type cmd in the search bar in Windows 10.</w:t>
      </w:r>
    </w:p>
    <w:p w14:paraId="282C848F" w14:textId="77777777" w:rsidR="00CB67DA" w:rsidRDefault="00CB67DA" w:rsidP="00CB67DA">
      <w:pPr>
        <w:ind w:left="0"/>
      </w:pPr>
      <w:r>
        <w:t xml:space="preserve">Use the -? flag on the ping command and find out what other options you have with ping. You should notice </w:t>
      </w:r>
      <w:proofErr w:type="gramStart"/>
      <w:r>
        <w:t>several</w:t>
      </w:r>
      <w:proofErr w:type="gramEnd"/>
      <w:r>
        <w:t xml:space="preserve"> additional options, such as -w, -t, -n, and -i.</w:t>
      </w:r>
    </w:p>
    <w:p w14:paraId="6F3D80D3" w14:textId="77777777" w:rsidR="00CB67DA" w:rsidRDefault="00CB67DA" w:rsidP="00CB67DA">
      <w:pPr>
        <w:ind w:left="0"/>
      </w:pPr>
      <w:r>
        <w:t>Try ping www.chuckeasttom.com.</w:t>
      </w:r>
    </w:p>
    <w:p w14:paraId="6DCDEE13" w14:textId="77777777" w:rsidR="00CB67DA" w:rsidRDefault="00CB67DA" w:rsidP="00CB67DA">
      <w:pPr>
        <w:ind w:left="0"/>
      </w:pPr>
      <w:r>
        <w:t>Try the option ping -n 2 www.chuckeasttom.com. Then try ping -n 7 www.chuckeasttom.com. What differences do you notice?</w:t>
      </w:r>
    </w:p>
    <w:p w14:paraId="6069A388" w14:textId="77777777" w:rsidR="00CB67DA" w:rsidRDefault="00CB67DA" w:rsidP="00CB67DA">
      <w:pPr>
        <w:pStyle w:val="Heading2"/>
        <w:ind w:left="0"/>
      </w:pPr>
    </w:p>
    <w:p w14:paraId="08157F61" w14:textId="0E25EFB5" w:rsidR="00CB67DA" w:rsidRDefault="00CB67DA" w:rsidP="00CB67DA">
      <w:pPr>
        <w:pStyle w:val="Heading2"/>
        <w:ind w:left="0"/>
      </w:pPr>
      <w:r>
        <w:t>ANSWER:</w:t>
      </w:r>
    </w:p>
    <w:p w14:paraId="0B4F4902" w14:textId="7BB07FCE" w:rsidR="008F768F" w:rsidRDefault="008F768F" w:rsidP="008F768F">
      <w:pPr>
        <w:ind w:left="0"/>
      </w:pPr>
      <w:r w:rsidRPr="008F768F">
        <w:rPr>
          <w:noProof/>
        </w:rPr>
        <w:drawing>
          <wp:inline distT="0" distB="0" distL="0" distR="0" wp14:anchorId="33EC72DD" wp14:editId="171234EF">
            <wp:extent cx="4878143" cy="1611976"/>
            <wp:effectExtent l="0" t="0" r="0" b="7620"/>
            <wp:docPr id="81212009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20095" name="Picture 1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4833" cy="161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3EDC" w14:textId="506DBA24" w:rsidR="008F768F" w:rsidRDefault="008F768F" w:rsidP="008F768F">
      <w:pPr>
        <w:ind w:left="0"/>
      </w:pPr>
      <w:r>
        <w:t xml:space="preserve">Regular ping </w:t>
      </w:r>
      <w:hyperlink r:id="rId30" w:history="1">
        <w:r w:rsidRPr="00697BE7">
          <w:rPr>
            <w:rStyle w:val="Hyperlink"/>
          </w:rPr>
          <w:t>www.chuckeasttom.com</w:t>
        </w:r>
      </w:hyperlink>
      <w:r>
        <w:t>.</w:t>
      </w:r>
    </w:p>
    <w:p w14:paraId="0D8CA2F2" w14:textId="77777777" w:rsidR="00421297" w:rsidRDefault="00421297" w:rsidP="008F768F">
      <w:pPr>
        <w:ind w:left="0"/>
      </w:pPr>
    </w:p>
    <w:p w14:paraId="170D4A10" w14:textId="568AD7B0" w:rsidR="00421297" w:rsidRDefault="00421297" w:rsidP="008F768F">
      <w:pPr>
        <w:ind w:left="0"/>
      </w:pPr>
      <w:r w:rsidRPr="00421297">
        <w:rPr>
          <w:noProof/>
        </w:rPr>
        <w:drawing>
          <wp:inline distT="0" distB="0" distL="0" distR="0" wp14:anchorId="278164D0" wp14:editId="50AE64A9">
            <wp:extent cx="3911901" cy="3173404"/>
            <wp:effectExtent l="0" t="0" r="0" b="8255"/>
            <wp:docPr id="974184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4487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404" cy="318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1A4E" w14:textId="29D2AC24" w:rsidR="00421297" w:rsidRDefault="00421297" w:rsidP="008F768F">
      <w:pPr>
        <w:ind w:left="0"/>
      </w:pPr>
      <w:r>
        <w:t>Ping -? Flag with options.</w:t>
      </w:r>
    </w:p>
    <w:p w14:paraId="5A2902D9" w14:textId="77777777" w:rsidR="008F768F" w:rsidRDefault="008F768F" w:rsidP="008F768F">
      <w:pPr>
        <w:ind w:left="0"/>
      </w:pPr>
    </w:p>
    <w:p w14:paraId="21E98294" w14:textId="5ED82430" w:rsidR="008F768F" w:rsidRPr="008F768F" w:rsidRDefault="008F768F" w:rsidP="008F768F">
      <w:pPr>
        <w:ind w:left="0"/>
      </w:pPr>
      <w:r w:rsidRPr="008F768F">
        <w:rPr>
          <w:noProof/>
        </w:rPr>
        <w:lastRenderedPageBreak/>
        <w:drawing>
          <wp:inline distT="0" distB="0" distL="0" distR="0" wp14:anchorId="24F13C33" wp14:editId="19F581CD">
            <wp:extent cx="5943600" cy="1478280"/>
            <wp:effectExtent l="0" t="0" r="0" b="7620"/>
            <wp:docPr id="14373519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1951" name="Picture 1" descr="A computer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4472" w14:textId="77777777" w:rsidR="008F768F" w:rsidRDefault="008F768F" w:rsidP="008F768F">
      <w:pPr>
        <w:ind w:left="0"/>
      </w:pPr>
      <w:r>
        <w:t xml:space="preserve">Ping </w:t>
      </w:r>
      <w:hyperlink r:id="rId33" w:history="1">
        <w:r w:rsidRPr="00697BE7">
          <w:rPr>
            <w:rStyle w:val="Hyperlink"/>
          </w:rPr>
          <w:t>www.chuckeasttom.com</w:t>
        </w:r>
      </w:hyperlink>
      <w:r>
        <w:t xml:space="preserve"> -n 2</w:t>
      </w:r>
    </w:p>
    <w:p w14:paraId="3AE8130B" w14:textId="77777777" w:rsidR="008F768F" w:rsidRDefault="008F768F" w:rsidP="008F768F">
      <w:pPr>
        <w:ind w:left="0"/>
      </w:pPr>
      <w:r>
        <w:t xml:space="preserve">The first one automatically sends out </w:t>
      </w:r>
      <w:proofErr w:type="gramStart"/>
      <w:r>
        <w:t>4</w:t>
      </w:r>
      <w:proofErr w:type="gramEnd"/>
      <w:r>
        <w:t xml:space="preserve"> echoes although with the -n 2 flag, it reduces the number of echoes sent out and received. </w:t>
      </w:r>
    </w:p>
    <w:p w14:paraId="73CEB625" w14:textId="77777777" w:rsidR="008F768F" w:rsidRDefault="008F768F" w:rsidP="008F768F">
      <w:pPr>
        <w:ind w:left="0"/>
      </w:pPr>
    </w:p>
    <w:p w14:paraId="48253C18" w14:textId="77777777" w:rsidR="008F768F" w:rsidRDefault="008F768F" w:rsidP="008F768F">
      <w:pPr>
        <w:ind w:left="0"/>
      </w:pPr>
      <w:r w:rsidRPr="008F768F">
        <w:rPr>
          <w:noProof/>
        </w:rPr>
        <w:drawing>
          <wp:inline distT="0" distB="0" distL="0" distR="0" wp14:anchorId="386F7234" wp14:editId="44684E5A">
            <wp:extent cx="5566964" cy="2432573"/>
            <wp:effectExtent l="0" t="0" r="0" b="6350"/>
            <wp:docPr id="148990107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1078" name="Picture 1" descr="A computer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4760" cy="24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10BA" w14:textId="77777777" w:rsidR="00421297" w:rsidRDefault="008F768F" w:rsidP="008F768F">
      <w:pPr>
        <w:ind w:left="0"/>
      </w:pPr>
      <w:r>
        <w:t xml:space="preserve">Ping </w:t>
      </w:r>
      <w:hyperlink r:id="rId35" w:history="1">
        <w:r w:rsidRPr="00697BE7">
          <w:rPr>
            <w:rStyle w:val="Hyperlink"/>
          </w:rPr>
          <w:t>www.chuckeasttom.com</w:t>
        </w:r>
      </w:hyperlink>
      <w:r>
        <w:t xml:space="preserve"> </w:t>
      </w:r>
      <w:r w:rsidR="00421297">
        <w:t xml:space="preserve">-n 7 </w:t>
      </w:r>
    </w:p>
    <w:p w14:paraId="58499D8C" w14:textId="0D90537F" w:rsidR="00CB67DA" w:rsidRDefault="00421297" w:rsidP="008F768F">
      <w:pPr>
        <w:ind w:left="0"/>
      </w:pPr>
      <w:r>
        <w:t xml:space="preserve">Instead of reducing the number of echoes that were sent and received, it added three more to the four that were originally sent out under the command ping </w:t>
      </w:r>
      <w:hyperlink r:id="rId36" w:history="1">
        <w:r w:rsidRPr="00697BE7">
          <w:rPr>
            <w:rStyle w:val="Hyperlink"/>
          </w:rPr>
          <w:t>www.chuckeasttom.com</w:t>
        </w:r>
      </w:hyperlink>
      <w:r>
        <w:t xml:space="preserve"> with no flags. </w:t>
      </w:r>
      <w:r w:rsidR="00CB67DA">
        <w:br w:type="page"/>
      </w:r>
    </w:p>
    <w:p w14:paraId="1B2DF621" w14:textId="503F1B54" w:rsidR="00E159F3" w:rsidRDefault="00E159F3" w:rsidP="00421297">
      <w:pPr>
        <w:pStyle w:val="Heading1"/>
        <w:ind w:left="0"/>
      </w:pPr>
      <w:r w:rsidRPr="00E159F3">
        <w:lastRenderedPageBreak/>
        <w:t>Netsat 2.3 Project</w:t>
      </w:r>
    </w:p>
    <w:p w14:paraId="2FB92938" w14:textId="77777777" w:rsidR="00421297" w:rsidRDefault="00421297" w:rsidP="00421297"/>
    <w:p w14:paraId="5C240E0E" w14:textId="1E3CEE4B" w:rsidR="00421297" w:rsidRDefault="00421297" w:rsidP="00421297">
      <w:pPr>
        <w:pStyle w:val="Heading2"/>
        <w:ind w:left="0"/>
      </w:pPr>
      <w:r>
        <w:t>QUESTION:</w:t>
      </w:r>
    </w:p>
    <w:p w14:paraId="5107010C" w14:textId="77777777" w:rsidR="00421297" w:rsidRDefault="00421297" w:rsidP="00421297">
      <w:pPr>
        <w:ind w:left="0"/>
      </w:pPr>
      <w:r>
        <w:t>PROJECT 2.3: Learning About NetStat</w:t>
      </w:r>
    </w:p>
    <w:p w14:paraId="2877E879" w14:textId="1EDFEB58" w:rsidR="00421297" w:rsidRDefault="00421297" w:rsidP="00421297">
      <w:pPr>
        <w:pStyle w:val="ListParagraph"/>
        <w:numPr>
          <w:ilvl w:val="0"/>
          <w:numId w:val="28"/>
        </w:numPr>
      </w:pPr>
      <w:r>
        <w:t xml:space="preserve">At the command prompt, type netstat. Notice the information it provides </w:t>
      </w:r>
      <w:r w:rsidR="001F4A05">
        <w:t>you with</w:t>
      </w:r>
      <w:r>
        <w:t xml:space="preserve">. You should see the IP addresses or names of servers that </w:t>
      </w:r>
      <w:proofErr w:type="gramStart"/>
      <w:r>
        <w:t>are currently connected</w:t>
      </w:r>
      <w:proofErr w:type="gramEnd"/>
      <w:r>
        <w:t xml:space="preserve"> to your computer. If you are using a home computer, you will need to log on to your Internet service provider to see anything.</w:t>
      </w:r>
    </w:p>
    <w:p w14:paraId="07FB2B2C" w14:textId="5B742615" w:rsidR="00421297" w:rsidRDefault="00421297" w:rsidP="00421297">
      <w:pPr>
        <w:pStyle w:val="ListParagraph"/>
        <w:numPr>
          <w:ilvl w:val="0"/>
          <w:numId w:val="28"/>
        </w:numPr>
      </w:pPr>
      <w:r>
        <w:t>Now type in netstat -? to see what options are available for this command. You should see -a, -e, and others.</w:t>
      </w:r>
    </w:p>
    <w:p w14:paraId="14031BE4" w14:textId="38231FD8" w:rsidR="00421297" w:rsidRDefault="00421297" w:rsidP="00421297">
      <w:pPr>
        <w:pStyle w:val="ListParagraph"/>
        <w:numPr>
          <w:ilvl w:val="0"/>
          <w:numId w:val="28"/>
        </w:numPr>
      </w:pPr>
      <w:r>
        <w:t>Now type in netstat -a and note the information you see.</w:t>
      </w:r>
    </w:p>
    <w:p w14:paraId="701F1D2E" w14:textId="58C97C9F" w:rsidR="00421297" w:rsidRDefault="00421297" w:rsidP="00421297">
      <w:pPr>
        <w:pStyle w:val="ListParagraph"/>
        <w:numPr>
          <w:ilvl w:val="0"/>
          <w:numId w:val="28"/>
        </w:numPr>
      </w:pPr>
      <w:r>
        <w:t>Finally, try netstat -e. What do you see now?</w:t>
      </w:r>
    </w:p>
    <w:p w14:paraId="1BB3B59D" w14:textId="77777777" w:rsidR="00D36A50" w:rsidRDefault="00D36A50" w:rsidP="00D36A50">
      <w:pPr>
        <w:pStyle w:val="Heading2"/>
        <w:ind w:left="0"/>
      </w:pPr>
    </w:p>
    <w:p w14:paraId="187667D1" w14:textId="1BDD813D" w:rsidR="00195537" w:rsidRDefault="00421297" w:rsidP="00D36A50">
      <w:pPr>
        <w:pStyle w:val="Heading2"/>
        <w:ind w:left="0"/>
      </w:pPr>
      <w:r>
        <w:t>ANSWER:</w:t>
      </w:r>
    </w:p>
    <w:p w14:paraId="629DDD5F" w14:textId="77777777" w:rsidR="00195537" w:rsidRDefault="00195537" w:rsidP="00195537">
      <w:pPr>
        <w:pStyle w:val="Heading2"/>
        <w:ind w:left="0"/>
      </w:pPr>
      <w:r w:rsidRPr="00195537">
        <w:rPr>
          <w:noProof/>
        </w:rPr>
        <w:drawing>
          <wp:inline distT="0" distB="0" distL="0" distR="0" wp14:anchorId="4F68BAA7" wp14:editId="08F4368D">
            <wp:extent cx="3121563" cy="4871804"/>
            <wp:effectExtent l="0" t="0" r="3175" b="5080"/>
            <wp:docPr id="20408989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98981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4327" cy="48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FA5E" w14:textId="78A93FDB" w:rsidR="00195537" w:rsidRDefault="00195537" w:rsidP="00195537">
      <w:r>
        <w:t>Command: Netstat</w:t>
      </w:r>
    </w:p>
    <w:p w14:paraId="77EA1DCA" w14:textId="77777777" w:rsidR="00195537" w:rsidRDefault="00195537" w:rsidP="00195537"/>
    <w:p w14:paraId="06DD479F" w14:textId="4A059749" w:rsidR="00195537" w:rsidRDefault="00195537" w:rsidP="00195537">
      <w:r w:rsidRPr="00195537">
        <w:rPr>
          <w:noProof/>
        </w:rPr>
        <w:drawing>
          <wp:inline distT="0" distB="0" distL="0" distR="0" wp14:anchorId="267182C2" wp14:editId="2C6F035C">
            <wp:extent cx="3111660" cy="6083613"/>
            <wp:effectExtent l="0" t="0" r="0" b="0"/>
            <wp:docPr id="39548234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2341" name="Picture 1" descr="A screen 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A50" w:rsidRPr="00D36A50">
        <w:rPr>
          <w:noProof/>
        </w:rPr>
        <w:drawing>
          <wp:inline distT="0" distB="0" distL="0" distR="0" wp14:anchorId="53899C84" wp14:editId="632B7F02">
            <wp:extent cx="2209914" cy="4858000"/>
            <wp:effectExtent l="0" t="0" r="0" b="0"/>
            <wp:docPr id="13682878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7854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7725" w14:textId="47267293" w:rsidR="00D36A50" w:rsidRDefault="00195537" w:rsidP="00D36A50">
      <w:pPr>
        <w:ind w:left="0"/>
      </w:pPr>
      <w:r>
        <w:t xml:space="preserve">Netstat -a shows more than just the command netstat, as it includes the connections and the listening ports as well. </w:t>
      </w:r>
    </w:p>
    <w:p w14:paraId="716D4790" w14:textId="77777777" w:rsidR="00D36A50" w:rsidRDefault="00D36A50" w:rsidP="00D36A50">
      <w:pPr>
        <w:ind w:left="0"/>
      </w:pPr>
    </w:p>
    <w:p w14:paraId="4B2E3BBD" w14:textId="4F7973E2" w:rsidR="00D36A50" w:rsidRDefault="00D36A50" w:rsidP="00D36A50">
      <w:pPr>
        <w:ind w:left="0"/>
      </w:pPr>
      <w:r w:rsidRPr="00D36A50">
        <w:rPr>
          <w:noProof/>
        </w:rPr>
        <w:lastRenderedPageBreak/>
        <w:drawing>
          <wp:inline distT="0" distB="0" distL="0" distR="0" wp14:anchorId="015F8BD5" wp14:editId="0FC66836">
            <wp:extent cx="4083260" cy="2000353"/>
            <wp:effectExtent l="0" t="0" r="0" b="0"/>
            <wp:docPr id="647678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78756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7F40" w14:textId="5FE0DE2B" w:rsidR="00D36A50" w:rsidRDefault="00D36A50" w:rsidP="00D36A50">
      <w:pPr>
        <w:ind w:left="0"/>
      </w:pPr>
      <w:r>
        <w:t xml:space="preserve">Netstat -e shows the ethernet interface, or the network traffic through ethernet. </w:t>
      </w:r>
      <w:r>
        <w:br/>
      </w:r>
    </w:p>
    <w:p w14:paraId="50B813C7" w14:textId="77777777" w:rsidR="00D36A50" w:rsidRDefault="00D36A50">
      <w:pPr>
        <w:spacing w:after="240" w:line="252" w:lineRule="auto"/>
        <w:ind w:left="0" w:right="0"/>
      </w:pPr>
      <w:r>
        <w:br w:type="page"/>
      </w:r>
    </w:p>
    <w:p w14:paraId="349A0820" w14:textId="76DA0FB4" w:rsidR="00D36A50" w:rsidRDefault="00D36A50" w:rsidP="00D36A50">
      <w:pPr>
        <w:pStyle w:val="Heading1"/>
      </w:pPr>
      <w:r>
        <w:lastRenderedPageBreak/>
        <w:t>Wireshark PAcket Capture</w:t>
      </w:r>
    </w:p>
    <w:p w14:paraId="5828CE0D" w14:textId="77777777" w:rsidR="00D36A50" w:rsidRDefault="00D36A50" w:rsidP="00D36A50"/>
    <w:p w14:paraId="2BEA3FFC" w14:textId="3BE9CE0F" w:rsidR="00D36A50" w:rsidRPr="00D36A50" w:rsidRDefault="00D36A50" w:rsidP="00D36A50">
      <w:pPr>
        <w:pStyle w:val="Heading2"/>
      </w:pPr>
      <w:r>
        <w:t>ASSIGNMENT:</w:t>
      </w:r>
    </w:p>
    <w:p w14:paraId="51E008C9" w14:textId="77777777" w:rsidR="00D36A50" w:rsidRPr="00D36A50" w:rsidRDefault="00D36A50" w:rsidP="00D36A50">
      <w:r w:rsidRPr="00D36A50">
        <w:t>Chapter 2. Wireshark Packet Capture</w:t>
      </w:r>
    </w:p>
    <w:p w14:paraId="1ABDDE17" w14:textId="77777777" w:rsidR="00D36A50" w:rsidRDefault="00D36A50" w:rsidP="00D36A50">
      <w:r w:rsidRPr="00D36A50">
        <w:t xml:space="preserve">Install Wireshark on your own laptop or desktop. Capture a bunch of packets. Provide three screenshots showing </w:t>
      </w:r>
      <w:proofErr w:type="gramStart"/>
      <w:r w:rsidRPr="00D36A50">
        <w:t>different aspects</w:t>
      </w:r>
      <w:proofErr w:type="gramEnd"/>
      <w:r w:rsidRPr="00D36A50">
        <w:t xml:space="preserve"> of your capture. Answer the following questions. You may use a highlighting tool or use captions to point out the following in your capture:</w:t>
      </w:r>
      <w:r w:rsidRPr="00D36A50">
        <w:br/>
        <w:t>1) Show one private and one public IP address.</w:t>
      </w:r>
      <w:r w:rsidRPr="00D36A50">
        <w:br/>
        <w:t>2) Show a TCP and a UDP packet. What is a TCP and UDP packet?</w:t>
      </w:r>
      <w:r w:rsidRPr="00D36A50">
        <w:br/>
        <w:t>3) Show a TLS packet. What is a TLS packet?</w:t>
      </w:r>
      <w:r w:rsidRPr="00D36A50">
        <w:br/>
        <w:t xml:space="preserve">4) How </w:t>
      </w:r>
      <w:proofErr w:type="gramStart"/>
      <w:r w:rsidRPr="00D36A50">
        <w:t>many</w:t>
      </w:r>
      <w:proofErr w:type="gramEnd"/>
      <w:r w:rsidRPr="00D36A50">
        <w:t xml:space="preserve"> total packets in your capture?</w:t>
      </w:r>
      <w:r w:rsidRPr="00D36A50">
        <w:br/>
        <w:t>5) Do a ping of 1.1.1.1. Show this activity in Wireshark. What protocol does ping use?</w:t>
      </w:r>
    </w:p>
    <w:p w14:paraId="1F50F781" w14:textId="77777777" w:rsidR="00D36A50" w:rsidRDefault="00D36A50" w:rsidP="00D36A50"/>
    <w:p w14:paraId="605D69CC" w14:textId="3AE75B78" w:rsidR="00D36A50" w:rsidRDefault="00D36A50" w:rsidP="00D36A50">
      <w:pPr>
        <w:pStyle w:val="Heading2"/>
      </w:pPr>
      <w:r>
        <w:t>RESPONSE:</w:t>
      </w:r>
    </w:p>
    <w:p w14:paraId="42E0DA37" w14:textId="19798707" w:rsidR="007711C5" w:rsidRPr="007711C5" w:rsidRDefault="007711C5" w:rsidP="007711C5">
      <w:r w:rsidRPr="007711C5">
        <w:rPr>
          <w:noProof/>
        </w:rPr>
        <w:drawing>
          <wp:inline distT="0" distB="0" distL="0" distR="0" wp14:anchorId="663DE817" wp14:editId="21C64795">
            <wp:extent cx="6547306" cy="2575553"/>
            <wp:effectExtent l="0" t="0" r="6350" b="0"/>
            <wp:docPr id="49182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685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64846" cy="25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0E6E" w14:textId="1B19555C" w:rsidR="00D36A50" w:rsidRDefault="007711C5" w:rsidP="00D36A50">
      <w:r w:rsidRPr="007711C5">
        <w:rPr>
          <w:noProof/>
        </w:rPr>
        <w:drawing>
          <wp:inline distT="0" distB="0" distL="0" distR="0" wp14:anchorId="35EC63BE" wp14:editId="51ABAE0A">
            <wp:extent cx="6607930" cy="2587400"/>
            <wp:effectExtent l="0" t="0" r="2540" b="3810"/>
            <wp:docPr id="233323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3472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15337" cy="25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A6F2" w14:textId="0658EE50" w:rsidR="007711C5" w:rsidRDefault="007711C5" w:rsidP="00D36A50">
      <w:r w:rsidRPr="007711C5">
        <w:rPr>
          <w:noProof/>
        </w:rPr>
        <w:lastRenderedPageBreak/>
        <w:drawing>
          <wp:inline distT="0" distB="0" distL="0" distR="0" wp14:anchorId="1CBB1575" wp14:editId="55B1DE00">
            <wp:extent cx="6647404" cy="2560955"/>
            <wp:effectExtent l="0" t="0" r="1270" b="0"/>
            <wp:docPr id="1538871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158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74813" cy="25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4351" w14:textId="61BC34BE" w:rsidR="001072BD" w:rsidRDefault="003D1736" w:rsidP="00D36A50">
      <w:r>
        <w:t>These are three captures from my overall capture</w:t>
      </w:r>
      <w:proofErr w:type="gramStart"/>
      <w:r>
        <w:t xml:space="preserve">.  </w:t>
      </w:r>
      <w:proofErr w:type="gramEnd"/>
      <w:r>
        <w:t xml:space="preserve">I will use the snipping tool to highlight the following requested packets from one of the three captures above. </w:t>
      </w:r>
    </w:p>
    <w:p w14:paraId="31078B58" w14:textId="77777777" w:rsidR="003D1736" w:rsidRDefault="003D1736" w:rsidP="00D36A50"/>
    <w:p w14:paraId="20AEA1DF" w14:textId="6A9D17B0" w:rsidR="00DC2D47" w:rsidRDefault="00DC2D47" w:rsidP="00DC2D47">
      <w:pPr>
        <w:pStyle w:val="ListParagraph"/>
        <w:numPr>
          <w:ilvl w:val="0"/>
          <w:numId w:val="30"/>
        </w:numPr>
      </w:pPr>
      <w:r>
        <w:t>Show one private and one public IP address.</w:t>
      </w:r>
    </w:p>
    <w:p w14:paraId="51FFD359" w14:textId="77777777" w:rsidR="007711C5" w:rsidRDefault="007711C5" w:rsidP="007711C5">
      <w:pPr>
        <w:pStyle w:val="ListParagraph"/>
        <w:ind w:left="432"/>
      </w:pPr>
    </w:p>
    <w:p w14:paraId="0DDE3E98" w14:textId="79FF4B7C" w:rsidR="007711C5" w:rsidRDefault="007711C5" w:rsidP="007711C5">
      <w:pPr>
        <w:pStyle w:val="ListParagraph"/>
        <w:ind w:left="432"/>
      </w:pPr>
      <w:r w:rsidRPr="007711C5">
        <w:rPr>
          <w:noProof/>
        </w:rPr>
        <w:drawing>
          <wp:inline distT="0" distB="0" distL="0" distR="0" wp14:anchorId="5ADA0788" wp14:editId="58DF3B7B">
            <wp:extent cx="5943600" cy="135890"/>
            <wp:effectExtent l="0" t="0" r="0" b="0"/>
            <wp:docPr id="18149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93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9E82" w14:textId="33BA206E" w:rsidR="007711C5" w:rsidRDefault="007711C5" w:rsidP="007711C5">
      <w:pPr>
        <w:pStyle w:val="ListParagraph"/>
        <w:ind w:left="432"/>
      </w:pPr>
      <w:r>
        <w:t xml:space="preserve">The source that in which the packet </w:t>
      </w:r>
      <w:proofErr w:type="gramStart"/>
      <w:r>
        <w:t>was sent</w:t>
      </w:r>
      <w:proofErr w:type="gramEnd"/>
      <w:r>
        <w:t xml:space="preserve"> from has a private IP address as it fits in the range from 172.16.0.0 to 172.31.255.255.</w:t>
      </w:r>
    </w:p>
    <w:p w14:paraId="07DB5C4F" w14:textId="77777777" w:rsidR="007711C5" w:rsidRDefault="007711C5" w:rsidP="007711C5">
      <w:pPr>
        <w:pStyle w:val="ListParagraph"/>
        <w:ind w:left="432"/>
      </w:pPr>
    </w:p>
    <w:p w14:paraId="5C588EB9" w14:textId="08E78BB4" w:rsidR="007711C5" w:rsidRDefault="007711C5" w:rsidP="007711C5">
      <w:pPr>
        <w:pStyle w:val="ListParagraph"/>
        <w:ind w:left="432"/>
      </w:pPr>
      <w:r w:rsidRPr="007711C5">
        <w:rPr>
          <w:noProof/>
        </w:rPr>
        <w:drawing>
          <wp:inline distT="0" distB="0" distL="0" distR="0" wp14:anchorId="35E71DC8" wp14:editId="7AA7E101">
            <wp:extent cx="5943600" cy="121920"/>
            <wp:effectExtent l="0" t="0" r="0" b="0"/>
            <wp:docPr id="16763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50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2DFC" w14:textId="40240F52" w:rsidR="007711C5" w:rsidRDefault="007711C5" w:rsidP="007711C5">
      <w:pPr>
        <w:pStyle w:val="ListParagraph"/>
        <w:ind w:left="432"/>
      </w:pPr>
      <w:r>
        <w:t xml:space="preserve">The source </w:t>
      </w:r>
      <w:r w:rsidR="001072BD">
        <w:t xml:space="preserve">above </w:t>
      </w:r>
      <w:r>
        <w:t xml:space="preserve">is a public IP address as it is sending a packet to a private IP address fitting in the </w:t>
      </w:r>
      <w:r w:rsidR="001072BD">
        <w:t xml:space="preserve">required </w:t>
      </w:r>
      <w:r>
        <w:t xml:space="preserve">range. </w:t>
      </w:r>
    </w:p>
    <w:p w14:paraId="6F9AD397" w14:textId="77777777" w:rsidR="007711C5" w:rsidRDefault="007711C5" w:rsidP="007711C5">
      <w:pPr>
        <w:pStyle w:val="ListParagraph"/>
        <w:ind w:left="432"/>
      </w:pPr>
    </w:p>
    <w:p w14:paraId="1B9960A5" w14:textId="49949452" w:rsidR="007711C5" w:rsidRDefault="007711C5" w:rsidP="007711C5">
      <w:pPr>
        <w:pStyle w:val="ListParagraph"/>
        <w:numPr>
          <w:ilvl w:val="0"/>
          <w:numId w:val="30"/>
        </w:numPr>
      </w:pPr>
      <w:r w:rsidRPr="00D36A50">
        <w:t>Show a TCP and a UDP packet. What is a TCP and UDP packet?</w:t>
      </w:r>
    </w:p>
    <w:p w14:paraId="0B6D658F" w14:textId="17C87696" w:rsidR="007711C5" w:rsidRDefault="007711C5" w:rsidP="007711C5">
      <w:r w:rsidRPr="007711C5">
        <w:rPr>
          <w:noProof/>
        </w:rPr>
        <w:drawing>
          <wp:inline distT="0" distB="0" distL="0" distR="0" wp14:anchorId="007A2273" wp14:editId="5E51A6CC">
            <wp:extent cx="6498687" cy="136975"/>
            <wp:effectExtent l="0" t="0" r="0" b="0"/>
            <wp:docPr id="62447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7474" name=""/>
                    <pic:cNvPicPr/>
                  </pic:nvPicPr>
                  <pic:blipFill rotWithShape="1">
                    <a:blip r:embed="rId46"/>
                    <a:srcRect r="31877" b="-5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299" cy="145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64995" w14:textId="19FF68EE" w:rsidR="007711C5" w:rsidRDefault="007711C5" w:rsidP="007711C5">
      <w:r>
        <w:t>Above is a TCP packet.</w:t>
      </w:r>
    </w:p>
    <w:p w14:paraId="273F0552" w14:textId="148FF121" w:rsidR="00DC2D47" w:rsidRPr="00D36A50" w:rsidRDefault="001072BD" w:rsidP="001072BD">
      <w:pPr>
        <w:ind w:left="0"/>
      </w:pPr>
      <w:r w:rsidRPr="001072BD">
        <w:rPr>
          <w:noProof/>
        </w:rPr>
        <w:drawing>
          <wp:inline distT="0" distB="0" distL="0" distR="0" wp14:anchorId="71224724" wp14:editId="4B15A225">
            <wp:extent cx="7827488" cy="214718"/>
            <wp:effectExtent l="0" t="0" r="0" b="0"/>
            <wp:docPr id="4187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8335" name=""/>
                    <pic:cNvPicPr/>
                  </pic:nvPicPr>
                  <pic:blipFill rotWithShape="1">
                    <a:blip r:embed="rId47"/>
                    <a:srcRect r="23939"/>
                    <a:stretch>
                      <a:fillRect/>
                    </a:stretch>
                  </pic:blipFill>
                  <pic:spPr>
                    <a:xfrm>
                      <a:off x="0" y="0"/>
                      <a:ext cx="7996817" cy="2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5C01" w14:textId="0FD649E1" w:rsidR="00D36A50" w:rsidRPr="00421297" w:rsidRDefault="001072BD" w:rsidP="00D36A50">
      <w:pPr>
        <w:ind w:left="0"/>
      </w:pPr>
      <w:r>
        <w:t xml:space="preserve">Above is a UDP </w:t>
      </w:r>
      <w:r w:rsidR="001F4A05">
        <w:t>packet.</w:t>
      </w:r>
      <w:r>
        <w:t xml:space="preserve"> </w:t>
      </w:r>
    </w:p>
    <w:p w14:paraId="3EEE9B4C" w14:textId="77777777" w:rsidR="001072BD" w:rsidRDefault="001072BD" w:rsidP="001072BD">
      <w:pPr>
        <w:ind w:left="0"/>
      </w:pPr>
    </w:p>
    <w:p w14:paraId="42ACCA5B" w14:textId="51A76796" w:rsidR="001072BD" w:rsidRDefault="001072BD" w:rsidP="001072BD">
      <w:pPr>
        <w:ind w:left="0"/>
      </w:pPr>
      <w:r>
        <w:t>According to Tech Differences, both protocols TCP and UDP are transport layer protocols</w:t>
      </w:r>
      <w:proofErr w:type="gramStart"/>
      <w:r>
        <w:t xml:space="preserve">.  </w:t>
      </w:r>
      <w:proofErr w:type="gramEnd"/>
      <w:r>
        <w:t xml:space="preserve">In which cases, both </w:t>
      </w:r>
      <w:proofErr w:type="gramStart"/>
      <w:r>
        <w:t>are used</w:t>
      </w:r>
      <w:proofErr w:type="gramEnd"/>
      <w:r>
        <w:t xml:space="preserve"> to transmit data over networks. </w:t>
      </w:r>
    </w:p>
    <w:p w14:paraId="01A49A67" w14:textId="5089D536" w:rsidR="001072BD" w:rsidRDefault="001072BD" w:rsidP="001072BD">
      <w:pPr>
        <w:ind w:left="0"/>
      </w:pPr>
      <w:r>
        <w:t xml:space="preserve">The TCP is a connection-oriented protocol, which connects before it transmits the data. </w:t>
      </w:r>
    </w:p>
    <w:p w14:paraId="783B15B0" w14:textId="3B8F81B6" w:rsidR="001072BD" w:rsidRDefault="001072BD" w:rsidP="001072BD">
      <w:pPr>
        <w:ind w:left="0"/>
      </w:pPr>
      <w:r>
        <w:t>However, the UDP protocol is a connectionless oriented protocol, which does not establish a connection before transmitting data (Tech differences)</w:t>
      </w:r>
    </w:p>
    <w:p w14:paraId="4157F7C2" w14:textId="77777777" w:rsidR="001072BD" w:rsidRDefault="001072BD" w:rsidP="001072BD">
      <w:pPr>
        <w:ind w:left="0"/>
      </w:pPr>
    </w:p>
    <w:p w14:paraId="3B9C5687" w14:textId="17A16DD0" w:rsidR="001072BD" w:rsidRDefault="001072BD" w:rsidP="001072BD">
      <w:pPr>
        <w:ind w:left="0"/>
      </w:pPr>
    </w:p>
    <w:p w14:paraId="512121B3" w14:textId="77777777" w:rsidR="001072BD" w:rsidRDefault="001072BD" w:rsidP="001072BD">
      <w:pPr>
        <w:ind w:left="0"/>
      </w:pPr>
    </w:p>
    <w:p w14:paraId="2331F5D1" w14:textId="77777777" w:rsidR="001072BD" w:rsidRDefault="001072BD" w:rsidP="001072BD">
      <w:pPr>
        <w:ind w:left="0"/>
      </w:pPr>
    </w:p>
    <w:p w14:paraId="55B843A3" w14:textId="40A82E5D" w:rsidR="001072BD" w:rsidRDefault="001072BD" w:rsidP="001072BD">
      <w:pPr>
        <w:pStyle w:val="ListParagraph"/>
        <w:numPr>
          <w:ilvl w:val="0"/>
          <w:numId w:val="30"/>
        </w:numPr>
      </w:pPr>
      <w:r w:rsidRPr="00D36A50">
        <w:t>Show a TLS packet. What is a TLS packet?</w:t>
      </w:r>
    </w:p>
    <w:p w14:paraId="2D0E566E" w14:textId="689DDDFE" w:rsidR="001072BD" w:rsidRDefault="003D1736" w:rsidP="001072BD">
      <w:pPr>
        <w:pStyle w:val="ListParagraph"/>
        <w:ind w:left="432"/>
      </w:pPr>
      <w:r w:rsidRPr="003D1736">
        <w:rPr>
          <w:noProof/>
        </w:rPr>
        <w:drawing>
          <wp:inline distT="0" distB="0" distL="0" distR="0" wp14:anchorId="0B5A48B2" wp14:editId="2B27D7E9">
            <wp:extent cx="5943600" cy="140335"/>
            <wp:effectExtent l="0" t="0" r="0" b="0"/>
            <wp:docPr id="15933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613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BA3" w14:textId="77777777" w:rsidR="003D1736" w:rsidRDefault="003D1736" w:rsidP="001072BD">
      <w:pPr>
        <w:pStyle w:val="ListParagraph"/>
        <w:ind w:left="432"/>
      </w:pPr>
    </w:p>
    <w:p w14:paraId="4C1ED8DA" w14:textId="72181B70" w:rsidR="003D1736" w:rsidRDefault="003D1736">
      <w:pPr>
        <w:spacing w:after="240" w:line="252" w:lineRule="auto"/>
        <w:ind w:left="0" w:right="0"/>
      </w:pPr>
      <w:r>
        <w:t xml:space="preserve">A TLS packet </w:t>
      </w:r>
      <w:proofErr w:type="gramStart"/>
      <w:r>
        <w:t>is referred</w:t>
      </w:r>
      <w:proofErr w:type="gramEnd"/>
      <w:r>
        <w:t xml:space="preserve"> to a transport layer security packet</w:t>
      </w:r>
      <w:proofErr w:type="gramStart"/>
      <w:r>
        <w:t xml:space="preserve">.  </w:t>
      </w:r>
      <w:proofErr w:type="gramEnd"/>
      <w:r>
        <w:t xml:space="preserve">The TLS protocol </w:t>
      </w:r>
      <w:proofErr w:type="gramStart"/>
      <w:r>
        <w:t>was created</w:t>
      </w:r>
      <w:proofErr w:type="gramEnd"/>
      <w:r>
        <w:t xml:space="preserve"> for the privacy and data security of communications over networks and the internet</w:t>
      </w:r>
      <w:proofErr w:type="gramStart"/>
      <w:r>
        <w:t xml:space="preserve">.  </w:t>
      </w:r>
      <w:proofErr w:type="gramEnd"/>
      <w:r>
        <w:t xml:space="preserve">The TLS encrypts data from </w:t>
      </w:r>
      <w:r w:rsidR="001F4A05">
        <w:t>the web</w:t>
      </w:r>
      <w:r>
        <w:t xml:space="preserve"> and servers</w:t>
      </w:r>
      <w:proofErr w:type="gramStart"/>
      <w:r>
        <w:t xml:space="preserve">.  </w:t>
      </w:r>
      <w:proofErr w:type="gramEnd"/>
      <w:r>
        <w:t xml:space="preserve">For example, this protects data from a web browser when it loads a website. </w:t>
      </w:r>
    </w:p>
    <w:p w14:paraId="3A094326" w14:textId="77777777" w:rsidR="003D1736" w:rsidRDefault="003D1736">
      <w:pPr>
        <w:spacing w:after="240" w:line="252" w:lineRule="auto"/>
        <w:ind w:left="0" w:right="0"/>
      </w:pPr>
    </w:p>
    <w:p w14:paraId="155AAFF6" w14:textId="0D42797B" w:rsidR="003D1736" w:rsidRDefault="003D1736" w:rsidP="003D1736">
      <w:pPr>
        <w:pStyle w:val="ListParagraph"/>
        <w:numPr>
          <w:ilvl w:val="0"/>
          <w:numId w:val="30"/>
        </w:numPr>
        <w:spacing w:after="240" w:line="252" w:lineRule="auto"/>
        <w:ind w:right="0"/>
      </w:pPr>
      <w:r w:rsidRPr="00D36A50">
        <w:t xml:space="preserve">How </w:t>
      </w:r>
      <w:proofErr w:type="gramStart"/>
      <w:r w:rsidRPr="00D36A50">
        <w:t>many</w:t>
      </w:r>
      <w:proofErr w:type="gramEnd"/>
      <w:r w:rsidRPr="00D36A50">
        <w:t xml:space="preserve"> total packets </w:t>
      </w:r>
      <w:r w:rsidR="001F4A05" w:rsidRPr="00D36A50">
        <w:t>are in</w:t>
      </w:r>
      <w:r w:rsidRPr="00D36A50">
        <w:t xml:space="preserve"> your capture?</w:t>
      </w:r>
    </w:p>
    <w:p w14:paraId="08B95F82" w14:textId="1FC625FE" w:rsidR="00664FC6" w:rsidRDefault="003D1736" w:rsidP="00664FC6">
      <w:pPr>
        <w:pStyle w:val="ListParagraph"/>
        <w:spacing w:after="240" w:line="252" w:lineRule="auto"/>
        <w:ind w:left="432" w:right="0"/>
      </w:pPr>
      <w:r>
        <w:t xml:space="preserve">There </w:t>
      </w:r>
      <w:r w:rsidR="00664FC6">
        <w:t>is</w:t>
      </w:r>
      <w:r>
        <w:t xml:space="preserve"> a total of 64,792 packets during my capture, as I let it run </w:t>
      </w:r>
      <w:r w:rsidR="00664FC6">
        <w:t xml:space="preserve">for 943 seconds. </w:t>
      </w:r>
    </w:p>
    <w:p w14:paraId="3ADADE1F" w14:textId="77777777" w:rsidR="00664FC6" w:rsidRDefault="00664FC6" w:rsidP="00664FC6">
      <w:pPr>
        <w:pStyle w:val="ListParagraph"/>
        <w:spacing w:after="240" w:line="252" w:lineRule="auto"/>
        <w:ind w:left="432" w:right="0"/>
      </w:pPr>
    </w:p>
    <w:p w14:paraId="0BDA150E" w14:textId="43A86974" w:rsidR="00664FC6" w:rsidRDefault="00664FC6" w:rsidP="00664FC6">
      <w:pPr>
        <w:pStyle w:val="ListParagraph"/>
        <w:numPr>
          <w:ilvl w:val="0"/>
          <w:numId w:val="30"/>
        </w:numPr>
        <w:spacing w:after="240" w:line="252" w:lineRule="auto"/>
        <w:ind w:right="0"/>
      </w:pPr>
      <w:r w:rsidRPr="00D36A50">
        <w:t>Do a ping of 1.1.1.1. Show this activity in Wireshark. What protocol does ping use?</w:t>
      </w:r>
    </w:p>
    <w:p w14:paraId="4B2C5F33" w14:textId="436EF42C" w:rsidR="00664FC6" w:rsidRDefault="00664FC6" w:rsidP="00664FC6">
      <w:pPr>
        <w:pStyle w:val="ListParagraph"/>
        <w:spacing w:after="240" w:line="252" w:lineRule="auto"/>
        <w:ind w:left="432" w:right="0"/>
      </w:pPr>
      <w:r w:rsidRPr="00664FC6">
        <w:rPr>
          <w:noProof/>
        </w:rPr>
        <w:drawing>
          <wp:inline distT="0" distB="0" distL="0" distR="0" wp14:anchorId="129A13CE" wp14:editId="663297F7">
            <wp:extent cx="3517215" cy="1402186"/>
            <wp:effectExtent l="0" t="0" r="7620" b="7620"/>
            <wp:docPr id="17303345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34512" name="Picture 1" descr="A computer screen with white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2342" cy="14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EE51" w14:textId="29C44437" w:rsidR="00664FC6" w:rsidRDefault="00664FC6" w:rsidP="00664FC6">
      <w:pPr>
        <w:pStyle w:val="ListParagraph"/>
        <w:spacing w:after="240" w:line="252" w:lineRule="auto"/>
        <w:ind w:left="432" w:right="0"/>
      </w:pPr>
      <w:r>
        <w:t xml:space="preserve">Pinging 1.1.1.1 </w:t>
      </w:r>
    </w:p>
    <w:p w14:paraId="3AB87100" w14:textId="08C3C14C" w:rsidR="00664FC6" w:rsidRDefault="00664FC6">
      <w:pPr>
        <w:spacing w:after="240" w:line="252" w:lineRule="auto"/>
        <w:ind w:left="0" w:right="0"/>
      </w:pPr>
      <w:r w:rsidRPr="00664FC6">
        <w:rPr>
          <w:noProof/>
        </w:rPr>
        <w:drawing>
          <wp:inline distT="0" distB="0" distL="0" distR="0" wp14:anchorId="4F481C32" wp14:editId="402F5ABA">
            <wp:extent cx="6522901" cy="102443"/>
            <wp:effectExtent l="0" t="0" r="0" b="0"/>
            <wp:docPr id="21367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63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931289" cy="12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B7E0" w14:textId="57343D9F" w:rsidR="00664FC6" w:rsidRDefault="00664FC6">
      <w:pPr>
        <w:spacing w:after="240" w:line="252" w:lineRule="auto"/>
        <w:ind w:left="0" w:right="0"/>
      </w:pPr>
      <w:r>
        <w:t xml:space="preserve">Wireshark packet of a source 172.28.15.75 sending a request to 1.1.1.1.  This uses </w:t>
      </w:r>
      <w:r w:rsidR="001F4A05">
        <w:t>an ICMP</w:t>
      </w:r>
      <w:r>
        <w:t xml:space="preserve"> protocol which is the internet control message protocol used to send error messages. </w:t>
      </w:r>
    </w:p>
    <w:p w14:paraId="0233B4E9" w14:textId="3F9861E1" w:rsidR="00897188" w:rsidRPr="003D1736" w:rsidRDefault="00897188">
      <w:pPr>
        <w:spacing w:after="240" w:line="252" w:lineRule="auto"/>
        <w:ind w:left="0" w:right="0"/>
      </w:pPr>
      <w:r>
        <w:br w:type="page"/>
      </w:r>
    </w:p>
    <w:p w14:paraId="1F3CE3B7" w14:textId="6536CBC2" w:rsidR="00897188" w:rsidRPr="00845B92" w:rsidRDefault="00897188" w:rsidP="00897188">
      <w:pPr>
        <w:pStyle w:val="Heading1"/>
        <w:ind w:left="0"/>
      </w:pPr>
      <w:bookmarkStart w:id="1" w:name="_Toc187617245"/>
      <w:r>
        <w:lastRenderedPageBreak/>
        <w:t>References</w:t>
      </w:r>
      <w:bookmarkEnd w:id="1"/>
    </w:p>
    <w:p w14:paraId="4B31869C" w14:textId="728C910A" w:rsidR="00897188" w:rsidRDefault="001072BD" w:rsidP="00897188">
      <w:pPr>
        <w:pStyle w:val="ListParagraph"/>
        <w:numPr>
          <w:ilvl w:val="0"/>
          <w:numId w:val="25"/>
        </w:numPr>
      </w:pPr>
      <w:hyperlink r:id="rId51" w:history="1">
        <w:r w:rsidRPr="00697BE7">
          <w:rPr>
            <w:rStyle w:val="Hyperlink"/>
          </w:rPr>
          <w:t>https://techdifferences.com/difference-between-tcp-and-udp.html</w:t>
        </w:r>
      </w:hyperlink>
    </w:p>
    <w:p w14:paraId="3D80113E" w14:textId="2A63D891" w:rsidR="001072BD" w:rsidRDefault="003D1736" w:rsidP="00897188">
      <w:pPr>
        <w:pStyle w:val="ListParagraph"/>
        <w:numPr>
          <w:ilvl w:val="0"/>
          <w:numId w:val="25"/>
        </w:numPr>
      </w:pPr>
      <w:hyperlink r:id="rId52" w:history="1">
        <w:r w:rsidRPr="003D1736">
          <w:rPr>
            <w:rStyle w:val="Hyperlink"/>
          </w:rPr>
          <w:t>What is Transport Layer Security (TLS)? | Cloudflare</w:t>
        </w:r>
      </w:hyperlink>
    </w:p>
    <w:p w14:paraId="07B0F36B" w14:textId="77777777" w:rsidR="00030AA4" w:rsidRPr="00845B92" w:rsidRDefault="00030AA4" w:rsidP="003D1736">
      <w:pPr>
        <w:pStyle w:val="ListParagraph"/>
        <w:ind w:left="432"/>
      </w:pPr>
    </w:p>
    <w:sectPr w:rsidR="00030AA4" w:rsidRPr="00845B92">
      <w:footerReference w:type="default" r:id="rId53"/>
      <w:headerReference w:type="first" r:id="rId5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9F31" w14:textId="77777777" w:rsidR="007450B3" w:rsidRDefault="007450B3">
      <w:r>
        <w:separator/>
      </w:r>
    </w:p>
    <w:p w14:paraId="149D0055" w14:textId="77777777" w:rsidR="007450B3" w:rsidRDefault="007450B3"/>
  </w:endnote>
  <w:endnote w:type="continuationSeparator" w:id="0">
    <w:p w14:paraId="52F23C95" w14:textId="77777777" w:rsidR="007450B3" w:rsidRDefault="007450B3">
      <w:r>
        <w:continuationSeparator/>
      </w:r>
    </w:p>
    <w:p w14:paraId="320B0270" w14:textId="77777777" w:rsidR="007450B3" w:rsidRDefault="0074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7041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A9E0F" w14:textId="63DB20F2" w:rsidR="00845B92" w:rsidRDefault="00845B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2DE84" w14:textId="77777777" w:rsidR="00907CBB" w:rsidRDefault="00907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EF65C" w14:textId="77777777" w:rsidR="007450B3" w:rsidRDefault="007450B3">
      <w:r>
        <w:separator/>
      </w:r>
    </w:p>
    <w:p w14:paraId="3C5DD9B3" w14:textId="77777777" w:rsidR="007450B3" w:rsidRDefault="007450B3"/>
  </w:footnote>
  <w:footnote w:type="continuationSeparator" w:id="0">
    <w:p w14:paraId="71549B35" w14:textId="77777777" w:rsidR="007450B3" w:rsidRDefault="007450B3">
      <w:r>
        <w:continuationSeparator/>
      </w:r>
    </w:p>
    <w:p w14:paraId="55D32EEC" w14:textId="77777777" w:rsidR="007450B3" w:rsidRDefault="0074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2CBE" w14:textId="77777777" w:rsidR="00736E05" w:rsidRDefault="00736E05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4C8890" wp14:editId="531FD8EC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angle 3" descr="Decorative sidebar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 descr="Decorative sidebar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77855D2C" id="Group 2" o:spid="_x0000_s1026" alt="&quot;&quot;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">
              <v:rect id="Rectangle 3" o:spid="_x0000_s1027" alt="Decorative sidebar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angle 5" o:spid="_x0000_s1028" alt="Decorative sidebar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DE633B"/>
    <w:multiLevelType w:val="hybridMultilevel"/>
    <w:tmpl w:val="1FE290E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105A6D2C"/>
    <w:multiLevelType w:val="hybridMultilevel"/>
    <w:tmpl w:val="395AAA6C"/>
    <w:lvl w:ilvl="0" w:tplc="097649A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D530C"/>
    <w:multiLevelType w:val="hybridMultilevel"/>
    <w:tmpl w:val="899E09F0"/>
    <w:lvl w:ilvl="0" w:tplc="10E0B91A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3" w15:restartNumberingAfterBreak="0">
    <w:nsid w:val="1AD33AF6"/>
    <w:multiLevelType w:val="hybridMultilevel"/>
    <w:tmpl w:val="535E921C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8F0C77"/>
    <w:multiLevelType w:val="hybridMultilevel"/>
    <w:tmpl w:val="6714C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D6D20"/>
    <w:multiLevelType w:val="hybridMultilevel"/>
    <w:tmpl w:val="B4DE4594"/>
    <w:lvl w:ilvl="0" w:tplc="A8B0EC6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1003D"/>
    <w:multiLevelType w:val="hybridMultilevel"/>
    <w:tmpl w:val="9FA85F02"/>
    <w:lvl w:ilvl="0" w:tplc="099E5804">
      <w:start w:val="5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7C5463"/>
    <w:multiLevelType w:val="hybridMultilevel"/>
    <w:tmpl w:val="53DEFF44"/>
    <w:lvl w:ilvl="0" w:tplc="9D44BD22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EB3E5E"/>
    <w:multiLevelType w:val="hybridMultilevel"/>
    <w:tmpl w:val="38BAB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194456"/>
    <w:multiLevelType w:val="hybridMultilevel"/>
    <w:tmpl w:val="BB66B2F2"/>
    <w:lvl w:ilvl="0" w:tplc="04090019">
      <w:start w:val="1"/>
      <w:numFmt w:val="lowerLetter"/>
      <w:lvlText w:val="%1.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01B7DB6"/>
    <w:multiLevelType w:val="hybridMultilevel"/>
    <w:tmpl w:val="351AA7B2"/>
    <w:lvl w:ilvl="0" w:tplc="04090017">
      <w:start w:val="1"/>
      <w:numFmt w:val="lowerLetter"/>
      <w:lvlText w:val="%1)"/>
      <w:lvlJc w:val="left"/>
      <w:pPr>
        <w:ind w:left="1152" w:hanging="360"/>
      </w:pPr>
    </w:lvl>
    <w:lvl w:ilvl="1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421270C9"/>
    <w:multiLevelType w:val="hybridMultilevel"/>
    <w:tmpl w:val="343C6CA2"/>
    <w:lvl w:ilvl="0" w:tplc="4DF8948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765C25"/>
    <w:multiLevelType w:val="hybridMultilevel"/>
    <w:tmpl w:val="79AAE452"/>
    <w:lvl w:ilvl="0" w:tplc="FFEED83E"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782D22"/>
    <w:multiLevelType w:val="hybridMultilevel"/>
    <w:tmpl w:val="65F26976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519B7254"/>
    <w:multiLevelType w:val="hybridMultilevel"/>
    <w:tmpl w:val="5D06056A"/>
    <w:lvl w:ilvl="0" w:tplc="0409000F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394EB6"/>
    <w:multiLevelType w:val="hybridMultilevel"/>
    <w:tmpl w:val="E968CCD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6D576FA1"/>
    <w:multiLevelType w:val="hybridMultilevel"/>
    <w:tmpl w:val="F1F4A988"/>
    <w:lvl w:ilvl="0" w:tplc="F8CC771C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7" w15:restartNumberingAfterBreak="0">
    <w:nsid w:val="73D03058"/>
    <w:multiLevelType w:val="hybridMultilevel"/>
    <w:tmpl w:val="6A027044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FFFFFFFF">
      <w:start w:val="1"/>
      <w:numFmt w:val="lowerLetter"/>
      <w:lvlText w:val="%2."/>
      <w:lvlJc w:val="left"/>
      <w:pPr>
        <w:ind w:left="1512" w:hanging="360"/>
      </w:pPr>
    </w:lvl>
    <w:lvl w:ilvl="2" w:tplc="FFFFFFFF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8" w15:restartNumberingAfterBreak="0">
    <w:nsid w:val="75FE7470"/>
    <w:multiLevelType w:val="hybridMultilevel"/>
    <w:tmpl w:val="63344514"/>
    <w:lvl w:ilvl="0" w:tplc="E140CF5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7BA71ACF"/>
    <w:multiLevelType w:val="hybridMultilevel"/>
    <w:tmpl w:val="56BE22D8"/>
    <w:lvl w:ilvl="0" w:tplc="195EA2A0">
      <w:start w:val="3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618918">
    <w:abstractNumId w:val="9"/>
  </w:num>
  <w:num w:numId="2" w16cid:durableId="1991515325">
    <w:abstractNumId w:val="15"/>
  </w:num>
  <w:num w:numId="3" w16cid:durableId="61369614">
    <w:abstractNumId w:val="7"/>
  </w:num>
  <w:num w:numId="4" w16cid:durableId="753823653">
    <w:abstractNumId w:val="6"/>
  </w:num>
  <w:num w:numId="5" w16cid:durableId="1805659767">
    <w:abstractNumId w:val="5"/>
  </w:num>
  <w:num w:numId="6" w16cid:durableId="1058086621">
    <w:abstractNumId w:val="4"/>
  </w:num>
  <w:num w:numId="7" w16cid:durableId="156189996">
    <w:abstractNumId w:val="8"/>
  </w:num>
  <w:num w:numId="8" w16cid:durableId="763307396">
    <w:abstractNumId w:val="3"/>
  </w:num>
  <w:num w:numId="9" w16cid:durableId="1017465580">
    <w:abstractNumId w:val="2"/>
  </w:num>
  <w:num w:numId="10" w16cid:durableId="330374274">
    <w:abstractNumId w:val="1"/>
  </w:num>
  <w:num w:numId="11" w16cid:durableId="573050526">
    <w:abstractNumId w:val="0"/>
  </w:num>
  <w:num w:numId="12" w16cid:durableId="2142184410">
    <w:abstractNumId w:val="10"/>
  </w:num>
  <w:num w:numId="13" w16cid:durableId="1561478859">
    <w:abstractNumId w:val="27"/>
  </w:num>
  <w:num w:numId="14" w16cid:durableId="435297556">
    <w:abstractNumId w:val="23"/>
  </w:num>
  <w:num w:numId="15" w16cid:durableId="1526289305">
    <w:abstractNumId w:val="25"/>
  </w:num>
  <w:num w:numId="16" w16cid:durableId="1881700311">
    <w:abstractNumId w:val="20"/>
  </w:num>
  <w:num w:numId="17" w16cid:durableId="2113086783">
    <w:abstractNumId w:val="16"/>
  </w:num>
  <w:num w:numId="18" w16cid:durableId="1099640074">
    <w:abstractNumId w:val="13"/>
  </w:num>
  <w:num w:numId="19" w16cid:durableId="411390288">
    <w:abstractNumId w:val="17"/>
  </w:num>
  <w:num w:numId="20" w16cid:durableId="1574463682">
    <w:abstractNumId w:val="19"/>
  </w:num>
  <w:num w:numId="21" w16cid:durableId="1993486998">
    <w:abstractNumId w:val="24"/>
  </w:num>
  <w:num w:numId="22" w16cid:durableId="668560165">
    <w:abstractNumId w:val="22"/>
  </w:num>
  <w:num w:numId="23" w16cid:durableId="2109963837">
    <w:abstractNumId w:val="21"/>
  </w:num>
  <w:num w:numId="24" w16cid:durableId="612203621">
    <w:abstractNumId w:val="11"/>
  </w:num>
  <w:num w:numId="25" w16cid:durableId="1047871611">
    <w:abstractNumId w:val="28"/>
  </w:num>
  <w:num w:numId="26" w16cid:durableId="1825315154">
    <w:abstractNumId w:val="18"/>
  </w:num>
  <w:num w:numId="27" w16cid:durableId="24060673">
    <w:abstractNumId w:val="29"/>
  </w:num>
  <w:num w:numId="28" w16cid:durableId="457914422">
    <w:abstractNumId w:val="14"/>
  </w:num>
  <w:num w:numId="29" w16cid:durableId="1852719328">
    <w:abstractNumId w:val="12"/>
  </w:num>
  <w:num w:numId="30" w16cid:durableId="18145198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92"/>
    <w:rsid w:val="00030AA4"/>
    <w:rsid w:val="00036AE1"/>
    <w:rsid w:val="00067E02"/>
    <w:rsid w:val="000913F3"/>
    <w:rsid w:val="000A0C6F"/>
    <w:rsid w:val="000A32B6"/>
    <w:rsid w:val="000B7EE5"/>
    <w:rsid w:val="000D55E1"/>
    <w:rsid w:val="001036BE"/>
    <w:rsid w:val="001072BD"/>
    <w:rsid w:val="00107509"/>
    <w:rsid w:val="00107CB6"/>
    <w:rsid w:val="00115B28"/>
    <w:rsid w:val="00123EF3"/>
    <w:rsid w:val="0013333F"/>
    <w:rsid w:val="0015050C"/>
    <w:rsid w:val="0016709B"/>
    <w:rsid w:val="00193898"/>
    <w:rsid w:val="00195537"/>
    <w:rsid w:val="001F4A05"/>
    <w:rsid w:val="00231976"/>
    <w:rsid w:val="00277EAB"/>
    <w:rsid w:val="00286506"/>
    <w:rsid w:val="002B21AE"/>
    <w:rsid w:val="00312DD5"/>
    <w:rsid w:val="00323959"/>
    <w:rsid w:val="0033593E"/>
    <w:rsid w:val="0033759D"/>
    <w:rsid w:val="003465C9"/>
    <w:rsid w:val="00366EB9"/>
    <w:rsid w:val="00373C56"/>
    <w:rsid w:val="003D1736"/>
    <w:rsid w:val="00421297"/>
    <w:rsid w:val="004534A5"/>
    <w:rsid w:val="004566FA"/>
    <w:rsid w:val="0048597A"/>
    <w:rsid w:val="00495232"/>
    <w:rsid w:val="004A4EC4"/>
    <w:rsid w:val="004D3800"/>
    <w:rsid w:val="00506668"/>
    <w:rsid w:val="005331CA"/>
    <w:rsid w:val="005504AE"/>
    <w:rsid w:val="0056103A"/>
    <w:rsid w:val="005912E4"/>
    <w:rsid w:val="005F0C3F"/>
    <w:rsid w:val="006577AA"/>
    <w:rsid w:val="00660B21"/>
    <w:rsid w:val="00664FC6"/>
    <w:rsid w:val="00714CE5"/>
    <w:rsid w:val="00736E05"/>
    <w:rsid w:val="007450B3"/>
    <w:rsid w:val="007711C5"/>
    <w:rsid w:val="00797F7C"/>
    <w:rsid w:val="007B6015"/>
    <w:rsid w:val="00822A8D"/>
    <w:rsid w:val="00831731"/>
    <w:rsid w:val="00845B92"/>
    <w:rsid w:val="00852FE0"/>
    <w:rsid w:val="00874542"/>
    <w:rsid w:val="00896FD0"/>
    <w:rsid w:val="00897188"/>
    <w:rsid w:val="008C1CEA"/>
    <w:rsid w:val="008C7D0D"/>
    <w:rsid w:val="008F768F"/>
    <w:rsid w:val="00907CBB"/>
    <w:rsid w:val="00913AE4"/>
    <w:rsid w:val="00917BF3"/>
    <w:rsid w:val="00955C6D"/>
    <w:rsid w:val="00976A9B"/>
    <w:rsid w:val="0099384F"/>
    <w:rsid w:val="009A32A1"/>
    <w:rsid w:val="009A5871"/>
    <w:rsid w:val="009E439F"/>
    <w:rsid w:val="00A060F8"/>
    <w:rsid w:val="00A10B7E"/>
    <w:rsid w:val="00A13FEA"/>
    <w:rsid w:val="00A4239C"/>
    <w:rsid w:val="00A551B7"/>
    <w:rsid w:val="00A56918"/>
    <w:rsid w:val="00A72CC5"/>
    <w:rsid w:val="00A80B67"/>
    <w:rsid w:val="00AB1F1A"/>
    <w:rsid w:val="00B37408"/>
    <w:rsid w:val="00B55F12"/>
    <w:rsid w:val="00B61752"/>
    <w:rsid w:val="00B74191"/>
    <w:rsid w:val="00B87079"/>
    <w:rsid w:val="00B90C9D"/>
    <w:rsid w:val="00BD3A12"/>
    <w:rsid w:val="00BE436D"/>
    <w:rsid w:val="00C01D70"/>
    <w:rsid w:val="00C255D0"/>
    <w:rsid w:val="00C41938"/>
    <w:rsid w:val="00C64264"/>
    <w:rsid w:val="00C64B77"/>
    <w:rsid w:val="00C971B5"/>
    <w:rsid w:val="00CB5473"/>
    <w:rsid w:val="00CB67DA"/>
    <w:rsid w:val="00CF3893"/>
    <w:rsid w:val="00D041BA"/>
    <w:rsid w:val="00D05263"/>
    <w:rsid w:val="00D2059A"/>
    <w:rsid w:val="00D25598"/>
    <w:rsid w:val="00D34946"/>
    <w:rsid w:val="00D36A50"/>
    <w:rsid w:val="00D87485"/>
    <w:rsid w:val="00DA0B66"/>
    <w:rsid w:val="00DC2D47"/>
    <w:rsid w:val="00E159F3"/>
    <w:rsid w:val="00E279B8"/>
    <w:rsid w:val="00E43A85"/>
    <w:rsid w:val="00E6205D"/>
    <w:rsid w:val="00E7131D"/>
    <w:rsid w:val="00E756E6"/>
    <w:rsid w:val="00EA05B8"/>
    <w:rsid w:val="00EB203B"/>
    <w:rsid w:val="00F3249F"/>
    <w:rsid w:val="00F7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34CA74"/>
  <w15:chartTrackingRefBased/>
  <w15:docId w15:val="{8C8C17D4-CED0-4D97-BE01-2BCEC915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3333F"/>
    <w:rPr>
      <w:color w:val="595959" w:themeColor="text1" w:themeTint="A6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Header">
    <w:name w:val="header"/>
    <w:basedOn w:val="Normal"/>
    <w:link w:val="HeaderChar"/>
    <w:uiPriority w:val="2"/>
    <w:unhideWhenUsed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2"/>
  </w:style>
  <w:style w:type="paragraph" w:styleId="Footer">
    <w:name w:val="footer"/>
    <w:basedOn w:val="Normal"/>
    <w:link w:val="FooterChar"/>
    <w:uiPriority w:val="99"/>
    <w:unhideWhenUsed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Noborders">
    <w:name w:val="No borders"/>
    <w:basedOn w:val="TableNormal"/>
    <w:uiPriority w:val="99"/>
    <w:pPr>
      <w:spacing w:after="0" w:line="240" w:lineRule="auto"/>
    </w:pPr>
    <w:tblPr/>
  </w:style>
  <w:style w:type="table" w:styleId="GridTable1Light-Accent1">
    <w:name w:val="Grid Table 1 Light Accent 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qFormat/>
    <w:pPr>
      <w:spacing w:after="0"/>
      <w:jc w:val="right"/>
    </w:pPr>
    <w:rPr>
      <w:caps/>
    </w:r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Tabletext">
    <w:name w:val="Table text"/>
    <w:basedOn w:val="Normal"/>
    <w:uiPriority w:val="1"/>
    <w:qFormat/>
    <w:pPr>
      <w:spacing w:before="120" w:after="0"/>
    </w:p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">
    <w:name w:val="Image"/>
    <w:basedOn w:val="Normal"/>
    <w:qFormat/>
    <w:rsid w:val="00E279B8"/>
    <w:pPr>
      <w:spacing w:before="5760" w:after="0" w:line="720" w:lineRule="auto"/>
      <w:jc w:val="right"/>
    </w:pPr>
  </w:style>
  <w:style w:type="character" w:styleId="IntenseEmphasis">
    <w:name w:val="Intense Emphasis"/>
    <w:basedOn w:val="DefaultParagraphFont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333F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unhideWhenUsed/>
    <w:rsid w:val="0013333F"/>
    <w:rPr>
      <w:color w:val="7C5F1D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ListParagraph">
    <w:name w:val="List Paragraph"/>
    <w:basedOn w:val="Normal"/>
    <w:uiPriority w:val="34"/>
    <w:unhideWhenUsed/>
    <w:qFormat/>
    <w:rsid w:val="00845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5B9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86506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86506"/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188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://www.whitehouse.gov" TargetMode="External"/><Relationship Id="rId26" Type="http://schemas.openxmlformats.org/officeDocument/2006/relationships/hyperlink" Target="http://www.whitehouse.gov" TargetMode="External"/><Relationship Id="rId39" Type="http://schemas.openxmlformats.org/officeDocument/2006/relationships/image" Target="media/image15.png"/><Relationship Id="rId21" Type="http://schemas.openxmlformats.org/officeDocument/2006/relationships/hyperlink" Target="http://home.pearsonhighered.com/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://www.chuckeasttom.com" TargetMode="External"/><Relationship Id="rId29" Type="http://schemas.openxmlformats.org/officeDocument/2006/relationships/image" Target="media/image9.png"/><Relationship Id="rId11" Type="http://schemas.openxmlformats.org/officeDocument/2006/relationships/endnotes" Target="endnotes.xml"/><Relationship Id="rId24" Type="http://schemas.openxmlformats.org/officeDocument/2006/relationships/hyperlink" Target="http://home.pearsonhighered.com/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footer" Target="footer1.xml"/><Relationship Id="rId5" Type="http://schemas.openxmlformats.org/officeDocument/2006/relationships/customXml" Target="../customXml/item5.xml"/><Relationship Id="rId19" Type="http://schemas.openxmlformats.org/officeDocument/2006/relationships/hyperlink" Target="http://www.whitehouse.gov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://www.chuckeasttom.com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://www.chuckeasttom.com" TargetMode="External"/><Relationship Id="rId35" Type="http://schemas.openxmlformats.org/officeDocument/2006/relationships/hyperlink" Target="http://www.chuckeasttom.com" TargetMode="External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glossaryDocument" Target="glossary/document.xml"/><Relationship Id="rId8" Type="http://schemas.openxmlformats.org/officeDocument/2006/relationships/settings" Target="settings.xml"/><Relationship Id="rId51" Type="http://schemas.openxmlformats.org/officeDocument/2006/relationships/hyperlink" Target="https://techdifferences.com/difference-between-tcp-and-udp.html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hyperlink" Target="http://www.chuckeasttom.com" TargetMode="External"/><Relationship Id="rId33" Type="http://schemas.openxmlformats.org/officeDocument/2006/relationships/hyperlink" Target="http://www.chuckeasttom.com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://www.whitehouse.gov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://www.chuckeasttom.com" TargetMode="External"/><Relationship Id="rId49" Type="http://schemas.openxmlformats.org/officeDocument/2006/relationships/image" Target="media/image25.png"/><Relationship Id="rId57" Type="http://schemas.openxmlformats.org/officeDocument/2006/relationships/theme" Target="theme/theme1.xml"/><Relationship Id="rId10" Type="http://schemas.openxmlformats.org/officeDocument/2006/relationships/footnotes" Target="footnotes.xml"/><Relationship Id="rId31" Type="http://schemas.openxmlformats.org/officeDocument/2006/relationships/image" Target="media/image10.png"/><Relationship Id="rId44" Type="http://schemas.openxmlformats.org/officeDocument/2006/relationships/image" Target="media/image20.png"/><Relationship Id="rId52" Type="http://schemas.openxmlformats.org/officeDocument/2006/relationships/hyperlink" Target="https://www.cloudflare.com/learning/ssl/transport-layer-security-tl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lson\AppData\Roaming\Microsoft\Templates\Project%20communicati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376E8903A45F4860047EE6EEC3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B1314-AC60-4204-8E4A-6FB3DBF4ED1B}"/>
      </w:docPartPr>
      <w:docPartBody>
        <w:p w:rsidR="00E31FC0" w:rsidRDefault="00E31FC0" w:rsidP="00E31FC0">
          <w:pPr>
            <w:pStyle w:val="40E376E8903A45F4860047EE6EEC32B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BDD2B9EAB8D4843BFC62FC0BA440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7B0B2-23B1-4674-B55B-81731EF0682E}"/>
      </w:docPartPr>
      <w:docPartBody>
        <w:p w:rsidR="00E31FC0" w:rsidRDefault="00E31FC0" w:rsidP="00E31FC0">
          <w:pPr>
            <w:pStyle w:val="4BDD2B9EAB8D4843BFC62FC0BA44077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C0"/>
    <w:rsid w:val="00323959"/>
    <w:rsid w:val="003465C9"/>
    <w:rsid w:val="00373C56"/>
    <w:rsid w:val="0056529D"/>
    <w:rsid w:val="005E3DDA"/>
    <w:rsid w:val="008523D0"/>
    <w:rsid w:val="00896FD0"/>
    <w:rsid w:val="00A060F8"/>
    <w:rsid w:val="00E31FC0"/>
    <w:rsid w:val="00FC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40E376E8903A45F4860047EE6EEC32BC">
    <w:name w:val="40E376E8903A45F4860047EE6EEC32BC"/>
    <w:rsid w:val="00E31FC0"/>
  </w:style>
  <w:style w:type="paragraph" w:customStyle="1" w:styleId="4BDD2B9EAB8D4843BFC62FC0BA440779">
    <w:name w:val="4BDD2B9EAB8D4843BFC62FC0BA440779"/>
    <w:rsid w:val="00E31F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7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2025-09-05T00:00:00</PublishDate>
  <Abstract/>
  <CompanyAddress>Professor: Karry Elson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2C2DCB-3412-42A2-A1FB-FD9939307C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2D6560C-08F9-4F24-927E-D03DD3B4B4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3640D3-68B6-4040-A529-D1E85A012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A62191D-A775-473C-BDD3-5B71FE268D7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communication plan</Template>
  <TotalTime>146</TotalTime>
  <Pages>17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???-T0?                     Course Name</vt:lpstr>
    </vt:vector>
  </TitlesOfParts>
  <Manager/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105-T01                     Cybersecuirty Foundations</dc:title>
  <dc:subject>MODULE 2: CHAPTER 2</dc:subject>
  <dc:creator>Jamison M Durham</dc:creator>
  <cp:keywords>CYB 150-T01 -</cp:keywords>
  <dc:description/>
  <cp:lastModifiedBy>Jamison M Durham</cp:lastModifiedBy>
  <cp:revision>10</cp:revision>
  <dcterms:created xsi:type="dcterms:W3CDTF">2025-09-06T00:50:00Z</dcterms:created>
  <dcterms:modified xsi:type="dcterms:W3CDTF">2025-09-06T01:09:00Z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