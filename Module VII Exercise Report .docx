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94B6D2" w:themeColor="accent1"/>
          <w:kern w:val="22"/>
          <w:lang w:eastAsia="ja-JP"/>
          <w14:ligatures w14:val="standard"/>
        </w:rPr>
        <w:id w:val="836047489"/>
        <w:docPartObj>
          <w:docPartGallery w:val="Cover Pages"/>
          <w:docPartUnique/>
        </w:docPartObj>
      </w:sdtPr>
      <w:sdtEndPr>
        <w:rPr>
          <w:caps/>
          <w:color w:val="auto"/>
        </w:rPr>
      </w:sdtEndPr>
      <w:sdtContent>
        <w:p w14:paraId="6E072535" w14:textId="61C33591" w:rsidR="00286506" w:rsidRDefault="00286506">
          <w:pPr>
            <w:pStyle w:val="NoSpacing"/>
            <w:spacing w:before="1540" w:after="240"/>
            <w:jc w:val="center"/>
            <w:rPr>
              <w:color w:val="94B6D2" w:themeColor="accent1"/>
            </w:rPr>
          </w:pPr>
          <w:r>
            <w:rPr>
              <w:noProof/>
              <w:color w:val="94B6D2" w:themeColor="accent1"/>
            </w:rPr>
            <w:drawing>
              <wp:inline distT="0" distB="0" distL="0" distR="0" wp14:anchorId="2CAAAD93" wp14:editId="2AD1ACF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94B6D2" w:themeColor="accent1"/>
              <w:sz w:val="72"/>
              <w:szCs w:val="72"/>
            </w:rPr>
            <w:alias w:val="Title"/>
            <w:tag w:val=""/>
            <w:id w:val="1735040861"/>
            <w:placeholder>
              <w:docPart w:val="40E376E8903A45F4860047EE6EEC32BC"/>
            </w:placeholder>
            <w:dataBinding w:prefixMappings="xmlns:ns0='http://purl.org/dc/elements/1.1/' xmlns:ns1='http://schemas.openxmlformats.org/package/2006/metadata/core-properties' " w:xpath="/ns1:coreProperties[1]/ns0:title[1]" w:storeItemID="{6C3C8BC8-F283-45AE-878A-BAB7291924A1}"/>
            <w:text/>
          </w:sdtPr>
          <w:sdtContent>
            <w:p w14:paraId="232B5220" w14:textId="40F01AEE" w:rsidR="00286506" w:rsidRDefault="00286506">
              <w:pPr>
                <w:pStyle w:val="NoSpacing"/>
                <w:pBdr>
                  <w:top w:val="single" w:sz="6" w:space="6" w:color="94B6D2" w:themeColor="accent1"/>
                  <w:bottom w:val="single" w:sz="6" w:space="6" w:color="94B6D2" w:themeColor="accent1"/>
                </w:pBdr>
                <w:spacing w:after="240"/>
                <w:jc w:val="center"/>
                <w:rPr>
                  <w:rFonts w:asciiTheme="majorHAnsi" w:eastAsiaTheme="majorEastAsia" w:hAnsiTheme="majorHAnsi" w:cstheme="majorBidi"/>
                  <w:caps/>
                  <w:color w:val="94B6D2" w:themeColor="accent1"/>
                  <w:sz w:val="80"/>
                  <w:szCs w:val="80"/>
                </w:rPr>
              </w:pPr>
              <w:r w:rsidRPr="00286506">
                <w:rPr>
                  <w:rFonts w:asciiTheme="majorHAnsi" w:eastAsiaTheme="majorEastAsia" w:hAnsiTheme="majorHAnsi" w:cstheme="majorBidi"/>
                  <w:caps/>
                  <w:color w:val="94B6D2" w:themeColor="accent1"/>
                  <w:sz w:val="72"/>
                  <w:szCs w:val="72"/>
                </w:rPr>
                <w:t xml:space="preserve">CYB </w:t>
              </w:r>
              <w:r w:rsidR="000E1E13">
                <w:rPr>
                  <w:rFonts w:asciiTheme="majorHAnsi" w:eastAsiaTheme="majorEastAsia" w:hAnsiTheme="majorHAnsi" w:cstheme="majorBidi"/>
                  <w:caps/>
                  <w:color w:val="94B6D2" w:themeColor="accent1"/>
                  <w:sz w:val="72"/>
                  <w:szCs w:val="72"/>
                </w:rPr>
                <w:t>150</w:t>
              </w:r>
              <w:r w:rsidRPr="00286506">
                <w:rPr>
                  <w:rFonts w:asciiTheme="majorHAnsi" w:eastAsiaTheme="majorEastAsia" w:hAnsiTheme="majorHAnsi" w:cstheme="majorBidi"/>
                  <w:caps/>
                  <w:color w:val="94B6D2" w:themeColor="accent1"/>
                  <w:sz w:val="72"/>
                  <w:szCs w:val="72"/>
                </w:rPr>
                <w:t>-T0</w:t>
              </w:r>
              <w:r w:rsidR="000E1E13">
                <w:rPr>
                  <w:rFonts w:asciiTheme="majorHAnsi" w:eastAsiaTheme="majorEastAsia" w:hAnsiTheme="majorHAnsi" w:cstheme="majorBidi"/>
                  <w:caps/>
                  <w:color w:val="94B6D2" w:themeColor="accent1"/>
                  <w:sz w:val="72"/>
                  <w:szCs w:val="72"/>
                </w:rPr>
                <w:t>1</w:t>
              </w:r>
              <w:r w:rsidR="007B6015">
                <w:rPr>
                  <w:rFonts w:asciiTheme="majorHAnsi" w:eastAsiaTheme="majorEastAsia" w:hAnsiTheme="majorHAnsi" w:cstheme="majorBidi"/>
                  <w:caps/>
                  <w:color w:val="94B6D2" w:themeColor="accent1"/>
                  <w:sz w:val="72"/>
                  <w:szCs w:val="72"/>
                </w:rPr>
                <w:t xml:space="preserve">                     </w:t>
              </w:r>
              <w:r w:rsidR="000E1E13">
                <w:rPr>
                  <w:rFonts w:asciiTheme="majorHAnsi" w:eastAsiaTheme="majorEastAsia" w:hAnsiTheme="majorHAnsi" w:cstheme="majorBidi"/>
                  <w:caps/>
                  <w:color w:val="94B6D2" w:themeColor="accent1"/>
                  <w:sz w:val="72"/>
                  <w:szCs w:val="72"/>
                </w:rPr>
                <w:t xml:space="preserve">Cybersecurity Foundations </w:t>
              </w:r>
            </w:p>
          </w:sdtContent>
        </w:sdt>
        <w:p w14:paraId="4FFA5071" w14:textId="3B180AC2" w:rsidR="00286506" w:rsidRDefault="00000000">
          <w:pPr>
            <w:pStyle w:val="NoSpacing"/>
            <w:jc w:val="center"/>
            <w:rPr>
              <w:color w:val="94B6D2" w:themeColor="accent1"/>
              <w:sz w:val="28"/>
              <w:szCs w:val="28"/>
            </w:rPr>
          </w:pPr>
          <w:sdt>
            <w:sdtPr>
              <w:rPr>
                <w:color w:val="94B6D2" w:themeColor="accent1"/>
                <w:sz w:val="28"/>
                <w:szCs w:val="28"/>
              </w:rPr>
              <w:alias w:val="Subtitle"/>
              <w:tag w:val=""/>
              <w:id w:val="328029620"/>
              <w:placeholder>
                <w:docPart w:val="4BDD2B9EAB8D4843BFC62FC0BA440779"/>
              </w:placeholder>
              <w:dataBinding w:prefixMappings="xmlns:ns0='http://purl.org/dc/elements/1.1/' xmlns:ns1='http://schemas.openxmlformats.org/package/2006/metadata/core-properties' " w:xpath="/ns1:coreProperties[1]/ns0:subject[1]" w:storeItemID="{6C3C8BC8-F283-45AE-878A-BAB7291924A1}"/>
              <w:text/>
            </w:sdtPr>
            <w:sdtContent>
              <w:r w:rsidR="00286506" w:rsidRPr="00286506">
                <w:rPr>
                  <w:color w:val="94B6D2" w:themeColor="accent1"/>
                  <w:sz w:val="28"/>
                  <w:szCs w:val="28"/>
                </w:rPr>
                <w:t xml:space="preserve">MODULE </w:t>
              </w:r>
              <w:r w:rsidR="00653F3A">
                <w:rPr>
                  <w:color w:val="94B6D2" w:themeColor="accent1"/>
                  <w:sz w:val="28"/>
                  <w:szCs w:val="28"/>
                </w:rPr>
                <w:t>7</w:t>
              </w:r>
              <w:r w:rsidR="00286506" w:rsidRPr="00286506">
                <w:rPr>
                  <w:color w:val="94B6D2" w:themeColor="accent1"/>
                  <w:sz w:val="28"/>
                  <w:szCs w:val="28"/>
                </w:rPr>
                <w:t xml:space="preserve">: CHAPTER </w:t>
              </w:r>
              <w:r w:rsidR="001F7D66">
                <w:rPr>
                  <w:color w:val="94B6D2" w:themeColor="accent1"/>
                  <w:sz w:val="28"/>
                  <w:szCs w:val="28"/>
                </w:rPr>
                <w:t>9</w:t>
              </w:r>
            </w:sdtContent>
          </w:sdt>
          <w:r w:rsidR="00BD3A12">
            <w:rPr>
              <w:color w:val="94B6D2" w:themeColor="accent1"/>
              <w:sz w:val="28"/>
              <w:szCs w:val="28"/>
            </w:rPr>
            <w:t xml:space="preserve">: </w:t>
          </w:r>
          <w:r w:rsidR="003A4D16">
            <w:rPr>
              <w:color w:val="94B6D2" w:themeColor="accent1"/>
              <w:sz w:val="28"/>
              <w:szCs w:val="28"/>
            </w:rPr>
            <w:t>PROJECT</w:t>
          </w:r>
          <w:r w:rsidR="001036BE">
            <w:rPr>
              <w:color w:val="94B6D2" w:themeColor="accent1"/>
              <w:sz w:val="28"/>
              <w:szCs w:val="28"/>
            </w:rPr>
            <w:t xml:space="preserve"> </w:t>
          </w:r>
          <w:r w:rsidR="003A4D16">
            <w:rPr>
              <w:color w:val="94B6D2" w:themeColor="accent1"/>
              <w:sz w:val="28"/>
              <w:szCs w:val="28"/>
            </w:rPr>
            <w:t>9.1</w:t>
          </w:r>
        </w:p>
        <w:p w14:paraId="50ECEF71" w14:textId="77777777" w:rsidR="00286506" w:rsidRDefault="00286506">
          <w:pPr>
            <w:pStyle w:val="NoSpacing"/>
            <w:spacing w:before="480"/>
            <w:jc w:val="center"/>
            <w:rPr>
              <w:color w:val="94B6D2" w:themeColor="accent1"/>
            </w:rPr>
          </w:pPr>
          <w:r>
            <w:rPr>
              <w:noProof/>
              <w:color w:val="94B6D2" w:themeColor="accent1"/>
            </w:rPr>
            <mc:AlternateContent>
              <mc:Choice Requires="wps">
                <w:drawing>
                  <wp:anchor distT="0" distB="0" distL="114300" distR="114300" simplePos="0" relativeHeight="251659264" behindDoc="0" locked="0" layoutInCell="1" allowOverlap="1" wp14:anchorId="48E5E516" wp14:editId="369256E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94B6D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4T00:00:00Z">
                                    <w:dateFormat w:val="MMMM d, yyyy"/>
                                    <w:lid w:val="en-US"/>
                                    <w:storeMappedDataAs w:val="dateTime"/>
                                    <w:calendar w:val="gregorian"/>
                                  </w:date>
                                </w:sdtPr>
                                <w:sdtContent>
                                  <w:p w14:paraId="66AF3DE0" w14:textId="624232A8" w:rsidR="00286506" w:rsidRDefault="003A4D16">
                                    <w:pPr>
                                      <w:pStyle w:val="NoSpacing"/>
                                      <w:spacing w:after="40"/>
                                      <w:jc w:val="center"/>
                                      <w:rPr>
                                        <w:caps/>
                                        <w:color w:val="94B6D2" w:themeColor="accent1"/>
                                        <w:sz w:val="28"/>
                                        <w:szCs w:val="28"/>
                                      </w:rPr>
                                    </w:pPr>
                                    <w:r>
                                      <w:rPr>
                                        <w:caps/>
                                        <w:color w:val="94B6D2" w:themeColor="accent1"/>
                                        <w:sz w:val="28"/>
                                        <w:szCs w:val="28"/>
                                      </w:rPr>
                                      <w:t>October 24, 2025</w:t>
                                    </w:r>
                                  </w:p>
                                </w:sdtContent>
                              </w:sdt>
                              <w:p w14:paraId="6BE5B674" w14:textId="3FB3525F" w:rsidR="00286506" w:rsidRDefault="00000000">
                                <w:pPr>
                                  <w:pStyle w:val="NoSpacing"/>
                                  <w:jc w:val="center"/>
                                  <w:rPr>
                                    <w:color w:val="94B6D2" w:themeColor="accent1"/>
                                  </w:rPr>
                                </w:pPr>
                                <w:sdt>
                                  <w:sdtPr>
                                    <w:rPr>
                                      <w:caps/>
                                      <w:color w:val="94B6D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A4239C">
                                      <w:rPr>
                                        <w:caps/>
                                        <w:color w:val="94B6D2" w:themeColor="accent1"/>
                                      </w:rPr>
                                      <w:t xml:space="preserve">     </w:t>
                                    </w:r>
                                  </w:sdtContent>
                                </w:sdt>
                              </w:p>
                              <w:p w14:paraId="6695788C" w14:textId="7A235944" w:rsidR="00286506" w:rsidRDefault="00000000">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86506" w:rsidRPr="00286506">
                                      <w:rPr>
                                        <w:color w:val="94B6D2" w:themeColor="accent1"/>
                                      </w:rPr>
                                      <w:t>Professor: Karry Elson</w:t>
                                    </w:r>
                                  </w:sdtContent>
                                </w:sdt>
                              </w:p>
                              <w:p w14:paraId="570E37AA" w14:textId="6932C8FC" w:rsidR="00366EB9" w:rsidRDefault="00366EB9">
                                <w:pPr>
                                  <w:pStyle w:val="NoSpacing"/>
                                  <w:jc w:val="center"/>
                                  <w:rPr>
                                    <w:color w:val="94B6D2" w:themeColor="accent1"/>
                                  </w:rPr>
                                </w:pPr>
                                <w:r>
                                  <w:rPr>
                                    <w:color w:val="94B6D2" w:themeColor="accent1"/>
                                  </w:rPr>
                                  <w:t xml:space="preserve">Student: </w:t>
                                </w:r>
                                <w:r w:rsidR="003A4D16">
                                  <w:rPr>
                                    <w:color w:val="94B6D2" w:themeColor="accent1"/>
                                  </w:rPr>
                                  <w:t>Jamison Durham</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E5E51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94B6D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0-24T00:00:00Z">
                              <w:dateFormat w:val="MMMM d, yyyy"/>
                              <w:lid w:val="en-US"/>
                              <w:storeMappedDataAs w:val="dateTime"/>
                              <w:calendar w:val="gregorian"/>
                            </w:date>
                          </w:sdtPr>
                          <w:sdtContent>
                            <w:p w14:paraId="66AF3DE0" w14:textId="624232A8" w:rsidR="00286506" w:rsidRDefault="003A4D16">
                              <w:pPr>
                                <w:pStyle w:val="NoSpacing"/>
                                <w:spacing w:after="40"/>
                                <w:jc w:val="center"/>
                                <w:rPr>
                                  <w:caps/>
                                  <w:color w:val="94B6D2" w:themeColor="accent1"/>
                                  <w:sz w:val="28"/>
                                  <w:szCs w:val="28"/>
                                </w:rPr>
                              </w:pPr>
                              <w:r>
                                <w:rPr>
                                  <w:caps/>
                                  <w:color w:val="94B6D2" w:themeColor="accent1"/>
                                  <w:sz w:val="28"/>
                                  <w:szCs w:val="28"/>
                                </w:rPr>
                                <w:t>October 24, 2025</w:t>
                              </w:r>
                            </w:p>
                          </w:sdtContent>
                        </w:sdt>
                        <w:p w14:paraId="6BE5B674" w14:textId="3FB3525F" w:rsidR="00286506" w:rsidRDefault="00000000">
                          <w:pPr>
                            <w:pStyle w:val="NoSpacing"/>
                            <w:jc w:val="center"/>
                            <w:rPr>
                              <w:color w:val="94B6D2" w:themeColor="accent1"/>
                            </w:rPr>
                          </w:pPr>
                          <w:sdt>
                            <w:sdtPr>
                              <w:rPr>
                                <w:caps/>
                                <w:color w:val="94B6D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A4239C">
                                <w:rPr>
                                  <w:caps/>
                                  <w:color w:val="94B6D2" w:themeColor="accent1"/>
                                </w:rPr>
                                <w:t xml:space="preserve">     </w:t>
                              </w:r>
                            </w:sdtContent>
                          </w:sdt>
                        </w:p>
                        <w:p w14:paraId="6695788C" w14:textId="7A235944" w:rsidR="00286506" w:rsidRDefault="00000000">
                          <w:pPr>
                            <w:pStyle w:val="NoSpacing"/>
                            <w:jc w:val="center"/>
                            <w:rPr>
                              <w:color w:val="94B6D2" w:themeColor="accent1"/>
                            </w:rPr>
                          </w:pPr>
                          <w:sdt>
                            <w:sdtPr>
                              <w:rPr>
                                <w:color w:val="94B6D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86506" w:rsidRPr="00286506">
                                <w:rPr>
                                  <w:color w:val="94B6D2" w:themeColor="accent1"/>
                                </w:rPr>
                                <w:t>Professor: Karry Elson</w:t>
                              </w:r>
                            </w:sdtContent>
                          </w:sdt>
                        </w:p>
                        <w:p w14:paraId="570E37AA" w14:textId="6932C8FC" w:rsidR="00366EB9" w:rsidRDefault="00366EB9">
                          <w:pPr>
                            <w:pStyle w:val="NoSpacing"/>
                            <w:jc w:val="center"/>
                            <w:rPr>
                              <w:color w:val="94B6D2" w:themeColor="accent1"/>
                            </w:rPr>
                          </w:pPr>
                          <w:r>
                            <w:rPr>
                              <w:color w:val="94B6D2" w:themeColor="accent1"/>
                            </w:rPr>
                            <w:t xml:space="preserve">Student: </w:t>
                          </w:r>
                          <w:r w:rsidR="003A4D16">
                            <w:rPr>
                              <w:color w:val="94B6D2" w:themeColor="accent1"/>
                            </w:rPr>
                            <w:t>Jamison Durham</w:t>
                          </w:r>
                        </w:p>
                      </w:txbxContent>
                    </v:textbox>
                    <w10:wrap anchorx="margin" anchory="page"/>
                  </v:shape>
                </w:pict>
              </mc:Fallback>
            </mc:AlternateContent>
          </w:r>
          <w:r>
            <w:rPr>
              <w:noProof/>
              <w:color w:val="94B6D2" w:themeColor="accent1"/>
            </w:rPr>
            <w:drawing>
              <wp:inline distT="0" distB="0" distL="0" distR="0" wp14:anchorId="271CDAEC" wp14:editId="1907650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AE40C97" w14:textId="77777777" w:rsidR="00897188" w:rsidRDefault="00286506">
          <w:pPr>
            <w:spacing w:after="240" w:line="252" w:lineRule="auto"/>
            <w:ind w:left="0" w:right="0"/>
          </w:pPr>
          <w:r>
            <w:rPr>
              <w:caps/>
            </w:rPr>
            <w:br w:type="page"/>
          </w:r>
        </w:p>
        <w:sdt>
          <w:sdtPr>
            <w:rPr>
              <w:rFonts w:asciiTheme="minorHAnsi" w:eastAsiaTheme="minorEastAsia" w:hAnsiTheme="minorHAnsi" w:cstheme="minorBidi"/>
              <w:caps w:val="0"/>
              <w:color w:val="auto"/>
              <w:sz w:val="22"/>
              <w:szCs w:val="22"/>
            </w:rPr>
            <w:id w:val="1412735337"/>
            <w:docPartObj>
              <w:docPartGallery w:val="Table of Contents"/>
              <w:docPartUnique/>
            </w:docPartObj>
          </w:sdtPr>
          <w:sdtEndPr>
            <w:rPr>
              <w:b/>
              <w:bCs/>
              <w:noProof/>
            </w:rPr>
          </w:sdtEndPr>
          <w:sdtContent>
            <w:p w14:paraId="39C3AF82" w14:textId="59B68C3C" w:rsidR="00897188" w:rsidRDefault="00897188" w:rsidP="003A4D16">
              <w:pPr>
                <w:pStyle w:val="TOCHeading"/>
                <w:ind w:left="0"/>
              </w:pPr>
              <w:r>
                <w:t>Table of Contents</w:t>
              </w:r>
            </w:p>
            <w:p w14:paraId="02BD5F60" w14:textId="1292A70B" w:rsidR="004D3800" w:rsidRDefault="00897188">
              <w:pPr>
                <w:pStyle w:val="TOC1"/>
                <w:tabs>
                  <w:tab w:val="right" w:leader="dot" w:pos="9350"/>
                </w:tabs>
              </w:pPr>
              <w:r>
                <w:fldChar w:fldCharType="begin"/>
              </w:r>
              <w:r>
                <w:instrText xml:space="preserve"> TOC \o "1-3" \h \z \u </w:instrText>
              </w:r>
              <w:r>
                <w:fldChar w:fldCharType="separate"/>
              </w:r>
              <w:r w:rsidR="0032639D" w:rsidRPr="0032639D">
                <w:t>Virtualization and Linux</w:t>
              </w:r>
              <w:r w:rsidR="0032639D">
                <w:t>………………………………………………………………………………………………………………………</w:t>
              </w:r>
              <w:r w:rsidR="00F92454">
                <w:t>2</w:t>
              </w:r>
            </w:p>
            <w:p w14:paraId="3EE97E5F" w14:textId="0296F7AB" w:rsidR="0032639D" w:rsidRPr="0032639D" w:rsidRDefault="005A507A" w:rsidP="0032639D">
              <w:pPr>
                <w:ind w:left="0"/>
              </w:pPr>
              <w:r>
                <w:t>Chapter 9</w:t>
              </w:r>
              <w:r w:rsidR="003A4FE6">
                <w:t>:  How Does</w:t>
              </w:r>
              <w:r w:rsidR="007378B6">
                <w:t xml:space="preserve"> the Microsoft Firewall Work?</w:t>
              </w:r>
              <w:r>
                <w:t>…………………………………………………………………………</w:t>
              </w:r>
              <w:r w:rsidR="00F92454">
                <w:t>9</w:t>
              </w:r>
            </w:p>
            <w:p w14:paraId="3600A2CB" w14:textId="5CA00BCD" w:rsidR="004D3800" w:rsidRDefault="00F92454">
              <w:pPr>
                <w:pStyle w:val="TOC1"/>
                <w:tabs>
                  <w:tab w:val="right" w:leader="dot" w:pos="9350"/>
                </w:tabs>
                <w:rPr>
                  <w:noProof/>
                  <w:kern w:val="2"/>
                  <w:sz w:val="24"/>
                  <w:szCs w:val="24"/>
                  <w:lang w:eastAsia="en-US"/>
                  <w14:ligatures w14:val="standardContextual"/>
                </w:rPr>
              </w:pPr>
              <w:r>
                <w:t>References……………………………………………………………………………………………………………………………………….</w:t>
              </w:r>
              <w:r w:rsidR="003B0D6F">
                <w:t>13</w:t>
              </w:r>
            </w:p>
            <w:p w14:paraId="2330DFFA" w14:textId="51721313" w:rsidR="00897188" w:rsidRDefault="00897188">
              <w:r>
                <w:rPr>
                  <w:b/>
                  <w:bCs/>
                  <w:noProof/>
                </w:rPr>
                <w:fldChar w:fldCharType="end"/>
              </w:r>
            </w:p>
          </w:sdtContent>
        </w:sdt>
        <w:p w14:paraId="2617A61A" w14:textId="14B0038C" w:rsidR="00286506" w:rsidRDefault="00000000">
          <w:pPr>
            <w:spacing w:after="240" w:line="252" w:lineRule="auto"/>
            <w:ind w:left="0" w:right="0"/>
            <w:rPr>
              <w:caps/>
            </w:rPr>
          </w:pPr>
        </w:p>
      </w:sdtContent>
    </w:sdt>
    <w:p w14:paraId="45877DCF" w14:textId="77777777" w:rsidR="00897188" w:rsidRDefault="00897188">
      <w:pPr>
        <w:spacing w:after="240" w:line="252" w:lineRule="auto"/>
        <w:ind w:left="0" w:right="0"/>
        <w:rPr>
          <w:rFonts w:asciiTheme="majorHAnsi" w:eastAsiaTheme="majorEastAsia" w:hAnsiTheme="majorHAnsi" w:cstheme="majorBidi"/>
          <w:caps/>
          <w:color w:val="355D7E" w:themeColor="accent1" w:themeShade="80"/>
          <w:sz w:val="28"/>
          <w:szCs w:val="28"/>
        </w:rPr>
      </w:pPr>
      <w:r>
        <w:br w:type="page"/>
      </w:r>
    </w:p>
    <w:p w14:paraId="1FF9967D" w14:textId="0DB836FF" w:rsidR="007D648B" w:rsidRDefault="005A507A" w:rsidP="007D648B">
      <w:pPr>
        <w:pStyle w:val="Heading1"/>
        <w:ind w:left="0"/>
      </w:pPr>
      <w:r w:rsidRPr="005A507A">
        <w:lastRenderedPageBreak/>
        <w:t>Virtualization and Linux</w:t>
      </w:r>
    </w:p>
    <w:p w14:paraId="1D44F5C2" w14:textId="77777777" w:rsidR="00CC5AAB" w:rsidRPr="00CC5AAB" w:rsidRDefault="00CC5AAB" w:rsidP="00CC5AAB"/>
    <w:p w14:paraId="3249982A" w14:textId="77777777" w:rsidR="00DE6828" w:rsidRDefault="007D648B" w:rsidP="00DE6828">
      <w:pPr>
        <w:pStyle w:val="Heading2"/>
        <w:ind w:left="0"/>
      </w:pPr>
      <w:r>
        <w:t>Assignment:</w:t>
      </w:r>
    </w:p>
    <w:p w14:paraId="4729DF17" w14:textId="19349E99" w:rsidR="00DE6828" w:rsidRDefault="00CC5AAB" w:rsidP="00DE6828">
      <w:pPr>
        <w:ind w:left="0"/>
      </w:pPr>
      <w:r>
        <w:t>Starting at Step 3</w:t>
      </w:r>
      <w:r w:rsidR="00320D6D">
        <w:t>, after downloading VirtualBox and Linux.</w:t>
      </w:r>
    </w:p>
    <w:p w14:paraId="47C82602" w14:textId="77777777" w:rsidR="00DE6828" w:rsidRDefault="00DE6828" w:rsidP="00DE6828">
      <w:pPr>
        <w:ind w:left="0"/>
      </w:pPr>
    </w:p>
    <w:p w14:paraId="5AD1EFD5" w14:textId="77777777" w:rsidR="00DE6828" w:rsidRDefault="00DE6828" w:rsidP="00DE6828">
      <w:pPr>
        <w:ind w:left="0"/>
      </w:pPr>
      <w:r>
        <w:t xml:space="preserve">Step 3 -- Practice the Linux CLI.  Practice with at least ten Linux commands at the command line interface (CLI).   </w:t>
      </w:r>
    </w:p>
    <w:p w14:paraId="42EA9838" w14:textId="77777777" w:rsidR="00DE6828" w:rsidRDefault="00DE6828" w:rsidP="00DE6828">
      <w:pPr>
        <w:ind w:left="0"/>
      </w:pPr>
    </w:p>
    <w:p w14:paraId="3CDE6E04" w14:textId="77777777" w:rsidR="00DE6828" w:rsidRDefault="00DE6828" w:rsidP="00DE6828">
      <w:pPr>
        <w:ind w:left="0"/>
      </w:pPr>
      <w:r>
        <w:t>For the report, take screenshots with a caption for each.   Use the Linux Introduction handout from class for any help here.    Comment on your overall impression of Linux so far.</w:t>
      </w:r>
    </w:p>
    <w:p w14:paraId="3C2F68D8" w14:textId="77777777" w:rsidR="00DE6828" w:rsidRDefault="00DE6828" w:rsidP="00DE6828">
      <w:pPr>
        <w:ind w:left="0"/>
      </w:pPr>
    </w:p>
    <w:p w14:paraId="05CB02D7" w14:textId="6B9377CB" w:rsidR="00DE6828" w:rsidRDefault="00DE6828" w:rsidP="00DE6828">
      <w:pPr>
        <w:ind w:left="0"/>
      </w:pPr>
      <w:r>
        <w:t xml:space="preserve">Notes:  For the report, you do not need to show the detailed installation process for VirtualBox (or any similar virtualization software).  Likewise, you do not need to show the installation process of your Linux distribution.   However, you do need to provide screenshots showing that </w:t>
      </w:r>
      <w:r w:rsidR="009F357E">
        <w:t>you are</w:t>
      </w:r>
      <w:r>
        <w:t xml:space="preserve"> running virtualization software (e.g. VirtualBox) and running Linux with it.</w:t>
      </w:r>
    </w:p>
    <w:p w14:paraId="56AB3C8D" w14:textId="77777777" w:rsidR="00B45B27" w:rsidRDefault="00B45B27" w:rsidP="00DE6828">
      <w:pPr>
        <w:ind w:left="0"/>
      </w:pPr>
    </w:p>
    <w:p w14:paraId="09CEB87C" w14:textId="55D0A1DB" w:rsidR="00AD19CE" w:rsidRDefault="00AD19CE" w:rsidP="00AD19CE">
      <w:pPr>
        <w:pStyle w:val="Heading2"/>
      </w:pPr>
      <w:r>
        <w:t xml:space="preserve">Assignment response: </w:t>
      </w:r>
    </w:p>
    <w:p w14:paraId="34133DA0" w14:textId="799AC4D6" w:rsidR="00AD19CE" w:rsidRDefault="00961DBF" w:rsidP="00DE6828">
      <w:pPr>
        <w:ind w:left="0"/>
      </w:pPr>
      <w:r w:rsidRPr="00961DBF">
        <w:drawing>
          <wp:inline distT="0" distB="0" distL="0" distR="0" wp14:anchorId="417E2D5E" wp14:editId="6E868D1F">
            <wp:extent cx="5943600" cy="3743325"/>
            <wp:effectExtent l="0" t="0" r="0" b="9525"/>
            <wp:docPr id="334372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258" name="Picture 1" descr="A screenshot of a computer&#10;&#10;AI-generated content may be incorrect."/>
                    <pic:cNvPicPr/>
                  </pic:nvPicPr>
                  <pic:blipFill>
                    <a:blip r:embed="rId14"/>
                    <a:stretch>
                      <a:fillRect/>
                    </a:stretch>
                  </pic:blipFill>
                  <pic:spPr>
                    <a:xfrm>
                      <a:off x="0" y="0"/>
                      <a:ext cx="5943600" cy="3743325"/>
                    </a:xfrm>
                    <a:prstGeom prst="rect">
                      <a:avLst/>
                    </a:prstGeom>
                  </pic:spPr>
                </pic:pic>
              </a:graphicData>
            </a:graphic>
          </wp:inline>
        </w:drawing>
      </w:r>
    </w:p>
    <w:p w14:paraId="5992D61E" w14:textId="598A1527" w:rsidR="00A82517" w:rsidRDefault="00B45B27" w:rsidP="00CC5AAB">
      <w:pPr>
        <w:ind w:left="0"/>
      </w:pPr>
      <w:r>
        <w:t xml:space="preserve">Here is the Virtual Box </w:t>
      </w:r>
      <w:r w:rsidR="005D3BEE">
        <w:t xml:space="preserve">hosting </w:t>
      </w:r>
      <w:r>
        <w:t xml:space="preserve">the updated version of </w:t>
      </w:r>
      <w:r w:rsidR="00961DBF">
        <w:t xml:space="preserve">Kali </w:t>
      </w:r>
      <w:r>
        <w:t>Linux.</w:t>
      </w:r>
      <w:r w:rsidR="005D3BEE">
        <w:t xml:space="preserve">  After many hours of </w:t>
      </w:r>
      <w:r w:rsidR="00E62987">
        <w:t>troubleshooting, I was not able to run Linux without error</w:t>
      </w:r>
      <w:r w:rsidR="00A0442D">
        <w:t xml:space="preserve"> </w:t>
      </w:r>
      <w:r w:rsidR="00E62987">
        <w:t>so the next c</w:t>
      </w:r>
      <w:r w:rsidR="003E473F">
        <w:t xml:space="preserve">ouple of screenshots will be of information online, which can be found in the references. </w:t>
      </w:r>
    </w:p>
    <w:p w14:paraId="163421F6" w14:textId="2538082D" w:rsidR="007D6620" w:rsidRDefault="007D6620" w:rsidP="00CC5AAB">
      <w:pPr>
        <w:ind w:left="0"/>
      </w:pPr>
      <w:r w:rsidRPr="007D6620">
        <w:lastRenderedPageBreak/>
        <w:drawing>
          <wp:inline distT="0" distB="0" distL="0" distR="0" wp14:anchorId="719E73E5" wp14:editId="485FB6B5">
            <wp:extent cx="5294568" cy="3039285"/>
            <wp:effectExtent l="0" t="0" r="1905" b="8890"/>
            <wp:docPr id="11128523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238" name="Picture 1" descr="A computer screen shot of a computer&#10;&#10;AI-generated content may be incorrect."/>
                    <pic:cNvPicPr/>
                  </pic:nvPicPr>
                  <pic:blipFill>
                    <a:blip r:embed="rId15"/>
                    <a:stretch>
                      <a:fillRect/>
                    </a:stretch>
                  </pic:blipFill>
                  <pic:spPr>
                    <a:xfrm>
                      <a:off x="0" y="0"/>
                      <a:ext cx="5315596" cy="3051356"/>
                    </a:xfrm>
                    <a:prstGeom prst="rect">
                      <a:avLst/>
                    </a:prstGeom>
                  </pic:spPr>
                </pic:pic>
              </a:graphicData>
            </a:graphic>
          </wp:inline>
        </w:drawing>
      </w:r>
    </w:p>
    <w:p w14:paraId="41F503B1" w14:textId="148BAE20" w:rsidR="00A82517" w:rsidRDefault="007D6620" w:rsidP="00CC5AAB">
      <w:pPr>
        <w:ind w:left="0"/>
      </w:pPr>
      <w:r>
        <w:t>This is what it would look like to have Ubun</w:t>
      </w:r>
      <w:r w:rsidR="00E75742">
        <w:t xml:space="preserve">tu running on a virtual machine such as Virtual Box. </w:t>
      </w:r>
    </w:p>
    <w:p w14:paraId="296520BD" w14:textId="77777777" w:rsidR="00E75742" w:rsidRDefault="00AD19CE" w:rsidP="00E75742">
      <w:r>
        <w:t xml:space="preserve"> </w:t>
      </w:r>
    </w:p>
    <w:p w14:paraId="1582C51F" w14:textId="77777777" w:rsidR="00AE672F" w:rsidRDefault="00AE672F" w:rsidP="00E75742">
      <w:pPr>
        <w:pStyle w:val="ListParagraph"/>
        <w:numPr>
          <w:ilvl w:val="0"/>
          <w:numId w:val="29"/>
        </w:numPr>
      </w:pPr>
      <w:r>
        <w:t xml:space="preserve">Command: Sudo </w:t>
      </w:r>
    </w:p>
    <w:p w14:paraId="64503D00" w14:textId="77777777" w:rsidR="00BE5C8A" w:rsidRDefault="00BE5C8A" w:rsidP="001D0A2A">
      <w:pPr>
        <w:ind w:firstLine="288"/>
      </w:pPr>
      <w:r>
        <w:rPr>
          <w:noProof/>
        </w:rPr>
        <w:drawing>
          <wp:inline distT="0" distB="0" distL="0" distR="0" wp14:anchorId="6A223901" wp14:editId="5783C59F">
            <wp:extent cx="5115524" cy="3137631"/>
            <wp:effectExtent l="0" t="0" r="9525" b="5715"/>
            <wp:docPr id="1997929234"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9234" name="Picture 6" descr="A screenshot of a computer program&#10;&#10;AI-generated content may be incorrect."/>
                    <pic:cNvPicPr/>
                  </pic:nvPicPr>
                  <pic:blipFill>
                    <a:blip r:embed="rId16"/>
                    <a:stretch>
                      <a:fillRect/>
                    </a:stretch>
                  </pic:blipFill>
                  <pic:spPr>
                    <a:xfrm>
                      <a:off x="0" y="0"/>
                      <a:ext cx="5128549" cy="3145620"/>
                    </a:xfrm>
                    <a:prstGeom prst="rect">
                      <a:avLst/>
                    </a:prstGeom>
                  </pic:spPr>
                </pic:pic>
              </a:graphicData>
            </a:graphic>
          </wp:inline>
        </w:drawing>
      </w:r>
    </w:p>
    <w:p w14:paraId="34BB74F2" w14:textId="68AECC99" w:rsidR="00660E35" w:rsidRDefault="00BE5C8A" w:rsidP="001D0A2A">
      <w:pPr>
        <w:ind w:firstLine="288"/>
      </w:pPr>
      <w:r>
        <w:t xml:space="preserve">This is the Sudo command, giving the user </w:t>
      </w:r>
      <w:r w:rsidR="00F33E5D">
        <w:t>administrative power.  Sudo meaning “super user do</w:t>
      </w:r>
      <w:r w:rsidR="009F357E">
        <w:t>.”</w:t>
      </w:r>
      <w:r w:rsidR="00660E35">
        <w:t xml:space="preserve"> </w:t>
      </w:r>
    </w:p>
    <w:p w14:paraId="19F12B07" w14:textId="77777777" w:rsidR="00660E35" w:rsidRDefault="00660E35" w:rsidP="00AE672F"/>
    <w:p w14:paraId="79F970BC" w14:textId="77777777" w:rsidR="00660E35" w:rsidRDefault="00660E35">
      <w:pPr>
        <w:spacing w:after="240" w:line="252" w:lineRule="auto"/>
        <w:ind w:left="0" w:right="0"/>
      </w:pPr>
      <w:r>
        <w:br w:type="page"/>
      </w:r>
    </w:p>
    <w:p w14:paraId="393F21D0" w14:textId="59B43207" w:rsidR="009B7263" w:rsidRDefault="001E7305" w:rsidP="00660E35">
      <w:pPr>
        <w:pStyle w:val="ListParagraph"/>
        <w:numPr>
          <w:ilvl w:val="0"/>
          <w:numId w:val="29"/>
        </w:numPr>
      </w:pPr>
      <w:r>
        <w:lastRenderedPageBreak/>
        <w:t xml:space="preserve">Command: </w:t>
      </w:r>
      <w:r w:rsidR="00660E35">
        <w:t xml:space="preserve">Ifconfig </w:t>
      </w:r>
    </w:p>
    <w:p w14:paraId="43B3D510" w14:textId="77777777" w:rsidR="009B7263" w:rsidRDefault="009B7263" w:rsidP="009B7263">
      <w:pPr>
        <w:ind w:left="360"/>
      </w:pPr>
      <w:r>
        <w:rPr>
          <w:noProof/>
        </w:rPr>
        <w:drawing>
          <wp:inline distT="0" distB="0" distL="0" distR="0" wp14:anchorId="40410722" wp14:editId="58EF438C">
            <wp:extent cx="5505450" cy="2858135"/>
            <wp:effectExtent l="0" t="0" r="0" b="0"/>
            <wp:docPr id="1693540980" name="Picture 7" descr="ifconfi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fconfig - Wikip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2858135"/>
                    </a:xfrm>
                    <a:prstGeom prst="rect">
                      <a:avLst/>
                    </a:prstGeom>
                    <a:noFill/>
                    <a:ln>
                      <a:noFill/>
                    </a:ln>
                  </pic:spPr>
                </pic:pic>
              </a:graphicData>
            </a:graphic>
          </wp:inline>
        </w:drawing>
      </w:r>
    </w:p>
    <w:p w14:paraId="45DD8C13" w14:textId="77777777" w:rsidR="00167586" w:rsidRDefault="009B7263" w:rsidP="009B7263">
      <w:pPr>
        <w:ind w:left="360"/>
      </w:pPr>
      <w:r>
        <w:t xml:space="preserve">This command is the Linux version of Ipconfig on Microsoft, as it shows all of the </w:t>
      </w:r>
      <w:r w:rsidR="00871DC9">
        <w:t xml:space="preserve">network interface connections. </w:t>
      </w:r>
    </w:p>
    <w:p w14:paraId="21A976F1" w14:textId="77777777" w:rsidR="00167586" w:rsidRDefault="00167586" w:rsidP="009B7263">
      <w:pPr>
        <w:ind w:left="360"/>
      </w:pPr>
    </w:p>
    <w:p w14:paraId="5A42A255" w14:textId="2AA3C36E" w:rsidR="001649B0" w:rsidRDefault="001E7305" w:rsidP="00167586">
      <w:pPr>
        <w:pStyle w:val="ListParagraph"/>
        <w:numPr>
          <w:ilvl w:val="0"/>
          <w:numId w:val="29"/>
        </w:numPr>
      </w:pPr>
      <w:r>
        <w:t xml:space="preserve">Command: </w:t>
      </w:r>
      <w:r w:rsidR="001649B0">
        <w:t>l</w:t>
      </w:r>
      <w:r>
        <w:t>s</w:t>
      </w:r>
    </w:p>
    <w:p w14:paraId="065A41D3" w14:textId="77777777" w:rsidR="001649B0" w:rsidRDefault="001649B0" w:rsidP="001649B0">
      <w:pPr>
        <w:ind w:left="360"/>
      </w:pPr>
      <w:r>
        <w:rPr>
          <w:noProof/>
        </w:rPr>
        <w:drawing>
          <wp:inline distT="0" distB="0" distL="0" distR="0" wp14:anchorId="4AC205EB" wp14:editId="16F6435A">
            <wp:extent cx="4986997" cy="2806784"/>
            <wp:effectExtent l="0" t="0" r="4445" b="0"/>
            <wp:docPr id="75771130" name="Picture 8" descr="ls command i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s command in Linu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6668" cy="2812227"/>
                    </a:xfrm>
                    <a:prstGeom prst="rect">
                      <a:avLst/>
                    </a:prstGeom>
                    <a:noFill/>
                    <a:ln>
                      <a:noFill/>
                    </a:ln>
                  </pic:spPr>
                </pic:pic>
              </a:graphicData>
            </a:graphic>
          </wp:inline>
        </w:drawing>
      </w:r>
    </w:p>
    <w:p w14:paraId="707B61F3" w14:textId="77777777" w:rsidR="00031F98" w:rsidRDefault="003269A0" w:rsidP="001649B0">
      <w:pPr>
        <w:ind w:left="360"/>
      </w:pPr>
      <w:r>
        <w:t>The ls command list information about the files and the current directory.</w:t>
      </w:r>
      <w:r w:rsidR="00433A77">
        <w:t xml:space="preserve">  The -l tells the command to limit each file to one line. </w:t>
      </w:r>
    </w:p>
    <w:p w14:paraId="13D89EA5" w14:textId="77777777" w:rsidR="00031F98" w:rsidRDefault="00031F98" w:rsidP="001649B0">
      <w:pPr>
        <w:ind w:left="360"/>
      </w:pPr>
    </w:p>
    <w:p w14:paraId="6DB0F298" w14:textId="77777777" w:rsidR="00031F98" w:rsidRDefault="00031F98">
      <w:pPr>
        <w:spacing w:after="240" w:line="252" w:lineRule="auto"/>
        <w:ind w:left="0" w:right="0"/>
      </w:pPr>
      <w:r>
        <w:br w:type="page"/>
      </w:r>
    </w:p>
    <w:p w14:paraId="66DA7019" w14:textId="77777777" w:rsidR="00031F98" w:rsidRDefault="00031F98" w:rsidP="00031F98">
      <w:pPr>
        <w:pStyle w:val="ListParagraph"/>
        <w:numPr>
          <w:ilvl w:val="0"/>
          <w:numId w:val="29"/>
        </w:numPr>
      </w:pPr>
      <w:r>
        <w:lastRenderedPageBreak/>
        <w:t>Command: clear</w:t>
      </w:r>
    </w:p>
    <w:p w14:paraId="7559A15B" w14:textId="77777777" w:rsidR="0042649C" w:rsidRDefault="0042649C" w:rsidP="001D0A2A">
      <w:pPr>
        <w:ind w:firstLine="288"/>
      </w:pPr>
      <w:r>
        <w:rPr>
          <w:noProof/>
        </w:rPr>
        <w:drawing>
          <wp:inline distT="0" distB="0" distL="0" distR="0" wp14:anchorId="2CC48C77" wp14:editId="63FCF5F7">
            <wp:extent cx="5398477" cy="2275896"/>
            <wp:effectExtent l="0" t="0" r="0" b="0"/>
            <wp:docPr id="1459598606" name="Picture 12" descr="How to Clear the Terminal Screen in Ubuntu? - Linux Ge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w to Clear the Terminal Screen in Ubuntu? - Linux Geni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4606" cy="2278480"/>
                    </a:xfrm>
                    <a:prstGeom prst="rect">
                      <a:avLst/>
                    </a:prstGeom>
                    <a:noFill/>
                    <a:ln>
                      <a:noFill/>
                    </a:ln>
                  </pic:spPr>
                </pic:pic>
              </a:graphicData>
            </a:graphic>
          </wp:inline>
        </w:drawing>
      </w:r>
    </w:p>
    <w:p w14:paraId="68378902" w14:textId="77777777" w:rsidR="00F06595" w:rsidRDefault="0042649C" w:rsidP="001D0A2A">
      <w:pPr>
        <w:ind w:left="360"/>
      </w:pPr>
      <w:r>
        <w:t>This command shows how</w:t>
      </w:r>
      <w:r w:rsidR="00F06595">
        <w:t xml:space="preserve"> the clear command will make a new slate for commands, clearing the terminal with content. </w:t>
      </w:r>
    </w:p>
    <w:p w14:paraId="6F7A9241" w14:textId="77777777" w:rsidR="00F06595" w:rsidRDefault="00F06595" w:rsidP="0042649C"/>
    <w:p w14:paraId="0F0DF5D0" w14:textId="77777777" w:rsidR="000430D1" w:rsidRDefault="000430D1" w:rsidP="00F06595">
      <w:pPr>
        <w:pStyle w:val="ListParagraph"/>
        <w:numPr>
          <w:ilvl w:val="0"/>
          <w:numId w:val="29"/>
        </w:numPr>
      </w:pPr>
      <w:r>
        <w:t>Command: df -h/</w:t>
      </w:r>
    </w:p>
    <w:p w14:paraId="79BCC23B" w14:textId="77777777" w:rsidR="00AB3DA5" w:rsidRDefault="00AB3DA5" w:rsidP="00AB3DA5">
      <w:pPr>
        <w:ind w:left="360"/>
      </w:pPr>
      <w:r>
        <w:rPr>
          <w:noProof/>
        </w:rPr>
        <w:drawing>
          <wp:inline distT="0" distB="0" distL="0" distR="0" wp14:anchorId="555B286C" wp14:editId="449E8BF5">
            <wp:extent cx="5440166" cy="1701214"/>
            <wp:effectExtent l="0" t="0" r="8255" b="0"/>
            <wp:docPr id="670826712" name="Picture 13" descr="Understanding the Linux df And du Commands - Make Tech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rstanding the Linux df And du Commands - Make Tech Easi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4051" cy="1702429"/>
                    </a:xfrm>
                    <a:prstGeom prst="rect">
                      <a:avLst/>
                    </a:prstGeom>
                    <a:noFill/>
                    <a:ln>
                      <a:noFill/>
                    </a:ln>
                  </pic:spPr>
                </pic:pic>
              </a:graphicData>
            </a:graphic>
          </wp:inline>
        </w:drawing>
      </w:r>
    </w:p>
    <w:p w14:paraId="6B58CF0A" w14:textId="77777777" w:rsidR="00476721" w:rsidRDefault="00AB3DA5" w:rsidP="00AB3DA5">
      <w:pPr>
        <w:ind w:left="360"/>
      </w:pPr>
      <w:r>
        <w:t>Df stands for “disk free”</w:t>
      </w:r>
      <w:r w:rsidR="00B061A5">
        <w:t xml:space="preserve"> which shows how much space is divided </w:t>
      </w:r>
      <w:r w:rsidR="008777DB">
        <w:t xml:space="preserve">among </w:t>
      </w:r>
      <w:r w:rsidR="00F81866">
        <w:t>file systems.  The -h stands for “human-readable” which breaks the data into GD, MB, and KB to allow the user to better understand</w:t>
      </w:r>
      <w:r w:rsidR="00476721">
        <w:t xml:space="preserve"> where the space is being used. </w:t>
      </w:r>
    </w:p>
    <w:p w14:paraId="61542800" w14:textId="117EAD3C" w:rsidR="006E4370" w:rsidRDefault="006E4370">
      <w:pPr>
        <w:spacing w:after="240" w:line="252" w:lineRule="auto"/>
        <w:ind w:left="0" w:right="0"/>
      </w:pPr>
      <w:r>
        <w:br w:type="page"/>
      </w:r>
    </w:p>
    <w:p w14:paraId="43C8A15A" w14:textId="77777777" w:rsidR="00476721" w:rsidRDefault="00476721" w:rsidP="00AB3DA5">
      <w:pPr>
        <w:ind w:left="360"/>
      </w:pPr>
    </w:p>
    <w:p w14:paraId="6DA217A9" w14:textId="77777777" w:rsidR="00B635AD" w:rsidRDefault="00B635AD" w:rsidP="00B635AD">
      <w:pPr>
        <w:pStyle w:val="ListParagraph"/>
        <w:numPr>
          <w:ilvl w:val="0"/>
          <w:numId w:val="29"/>
        </w:numPr>
      </w:pPr>
      <w:r>
        <w:t xml:space="preserve">Command: history </w:t>
      </w:r>
    </w:p>
    <w:p w14:paraId="332154B0" w14:textId="77777777" w:rsidR="006E4370" w:rsidRDefault="006E4370" w:rsidP="00B635AD">
      <w:pPr>
        <w:ind w:left="360"/>
      </w:pPr>
      <w:r>
        <w:rPr>
          <w:noProof/>
        </w:rPr>
        <w:drawing>
          <wp:inline distT="0" distB="0" distL="0" distR="0" wp14:anchorId="6023ED38" wp14:editId="71C90848">
            <wp:extent cx="4508695" cy="2546741"/>
            <wp:effectExtent l="0" t="0" r="6350" b="6350"/>
            <wp:docPr id="1836065582" name="Picture 14" descr="Command line history |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mand line history | Linu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9455" cy="2564116"/>
                    </a:xfrm>
                    <a:prstGeom prst="rect">
                      <a:avLst/>
                    </a:prstGeom>
                    <a:noFill/>
                    <a:ln>
                      <a:noFill/>
                    </a:ln>
                  </pic:spPr>
                </pic:pic>
              </a:graphicData>
            </a:graphic>
          </wp:inline>
        </w:drawing>
      </w:r>
    </w:p>
    <w:p w14:paraId="6BDFB021" w14:textId="77777777" w:rsidR="00CB12D1" w:rsidRDefault="006E4370" w:rsidP="00B635AD">
      <w:pPr>
        <w:ind w:left="360"/>
      </w:pPr>
      <w:r>
        <w:t xml:space="preserve">As states in the command, this shows all of the </w:t>
      </w:r>
      <w:r w:rsidR="00CB12D1">
        <w:t xml:space="preserve">recently typed commands by the user. </w:t>
      </w:r>
    </w:p>
    <w:p w14:paraId="35BF7141" w14:textId="77777777" w:rsidR="00550506" w:rsidRDefault="00550506" w:rsidP="00550506">
      <w:pPr>
        <w:ind w:left="0"/>
      </w:pPr>
    </w:p>
    <w:p w14:paraId="61773EFE" w14:textId="77777777" w:rsidR="001F2C58" w:rsidRDefault="00550506" w:rsidP="00550506">
      <w:pPr>
        <w:pStyle w:val="ListParagraph"/>
        <w:numPr>
          <w:ilvl w:val="0"/>
          <w:numId w:val="29"/>
        </w:numPr>
      </w:pPr>
      <w:r>
        <w:t xml:space="preserve">Command: </w:t>
      </w:r>
      <w:r w:rsidR="001F2C58">
        <w:t xml:space="preserve">open ‘filename’ </w:t>
      </w:r>
    </w:p>
    <w:p w14:paraId="1DBFCB7C" w14:textId="77777777" w:rsidR="003D6FFA" w:rsidRDefault="00620B8C" w:rsidP="00620B8C">
      <w:pPr>
        <w:ind w:left="360"/>
      </w:pPr>
      <w:r>
        <w:rPr>
          <w:noProof/>
        </w:rPr>
        <w:drawing>
          <wp:inline distT="0" distB="0" distL="0" distR="0" wp14:anchorId="5C372CFC" wp14:editId="20C8B710">
            <wp:extent cx="5943600" cy="1744345"/>
            <wp:effectExtent l="0" t="0" r="0" b="8255"/>
            <wp:docPr id="1075266295" name="Picture 15" descr="How to Open a File in Linux​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w to Open a File in Linux​ - GeeksforGee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44345"/>
                    </a:xfrm>
                    <a:prstGeom prst="rect">
                      <a:avLst/>
                    </a:prstGeom>
                    <a:noFill/>
                    <a:ln>
                      <a:noFill/>
                    </a:ln>
                  </pic:spPr>
                </pic:pic>
              </a:graphicData>
            </a:graphic>
          </wp:inline>
        </w:drawing>
      </w:r>
    </w:p>
    <w:p w14:paraId="626D5DD1" w14:textId="77777777" w:rsidR="003D6FFA" w:rsidRDefault="003D6FFA" w:rsidP="00620B8C">
      <w:pPr>
        <w:ind w:left="360"/>
      </w:pPr>
      <w:r>
        <w:t xml:space="preserve">This is an example of the user using the open command, commanding a specific file which can be seen at the bottom of the screen. </w:t>
      </w:r>
    </w:p>
    <w:p w14:paraId="75B3A01B" w14:textId="0F2D5295" w:rsidR="00360366" w:rsidRDefault="00360366">
      <w:pPr>
        <w:spacing w:after="240" w:line="252" w:lineRule="auto"/>
        <w:ind w:left="0" w:right="0"/>
      </w:pPr>
      <w:r>
        <w:br w:type="page"/>
      </w:r>
    </w:p>
    <w:p w14:paraId="58C5E469" w14:textId="77777777" w:rsidR="003D6FFA" w:rsidRDefault="003D6FFA" w:rsidP="00620B8C">
      <w:pPr>
        <w:ind w:left="360"/>
      </w:pPr>
    </w:p>
    <w:p w14:paraId="43DDFCB1" w14:textId="77777777" w:rsidR="00953E6E" w:rsidRDefault="003D6FFA" w:rsidP="003D6FFA">
      <w:pPr>
        <w:pStyle w:val="ListParagraph"/>
        <w:numPr>
          <w:ilvl w:val="0"/>
          <w:numId w:val="29"/>
        </w:numPr>
      </w:pPr>
      <w:r>
        <w:t xml:space="preserve">Command: </w:t>
      </w:r>
      <w:r w:rsidR="000E07DA">
        <w:t>last $USER</w:t>
      </w:r>
    </w:p>
    <w:p w14:paraId="72795AC9" w14:textId="77777777" w:rsidR="00953E6E" w:rsidRDefault="00953E6E" w:rsidP="00953E6E">
      <w:pPr>
        <w:ind w:left="360"/>
      </w:pPr>
      <w:r>
        <w:rPr>
          <w:noProof/>
        </w:rPr>
        <w:drawing>
          <wp:inline distT="0" distB="0" distL="0" distR="0" wp14:anchorId="703B9389" wp14:editId="4EB5832F">
            <wp:extent cx="4438891" cy="2905197"/>
            <wp:effectExtent l="0" t="0" r="0" b="0"/>
            <wp:docPr id="706829428" name="Picture 16" descr="last command in Linux with Exampl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st command in Linux with Examples - GeeksforGee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1910" cy="2907173"/>
                    </a:xfrm>
                    <a:prstGeom prst="rect">
                      <a:avLst/>
                    </a:prstGeom>
                    <a:noFill/>
                    <a:ln>
                      <a:noFill/>
                    </a:ln>
                  </pic:spPr>
                </pic:pic>
              </a:graphicData>
            </a:graphic>
          </wp:inline>
        </w:drawing>
      </w:r>
    </w:p>
    <w:p w14:paraId="3E3682AF" w14:textId="77777777" w:rsidR="00AB15FC" w:rsidRDefault="00953E6E" w:rsidP="00AB15FC">
      <w:pPr>
        <w:ind w:left="360"/>
      </w:pPr>
      <w:r>
        <w:t xml:space="preserve">This shows the user using the last command, showing the </w:t>
      </w:r>
      <w:r w:rsidR="007D469E">
        <w:t>time of the log-ons although you can command a specific user after the last command.</w:t>
      </w:r>
    </w:p>
    <w:p w14:paraId="234BAC08" w14:textId="77777777" w:rsidR="00BE6441" w:rsidRDefault="00BE6441" w:rsidP="00AB15FC">
      <w:pPr>
        <w:ind w:left="360"/>
      </w:pPr>
    </w:p>
    <w:p w14:paraId="24AA7468" w14:textId="77777777" w:rsidR="00001207" w:rsidRDefault="00001207" w:rsidP="00AB15FC">
      <w:pPr>
        <w:pStyle w:val="ListParagraph"/>
        <w:numPr>
          <w:ilvl w:val="0"/>
          <w:numId w:val="29"/>
        </w:numPr>
      </w:pPr>
      <w:r>
        <w:t>Command: echo</w:t>
      </w:r>
    </w:p>
    <w:p w14:paraId="2D4A7C86" w14:textId="77777777" w:rsidR="00BE6441" w:rsidRDefault="007D469E" w:rsidP="00001207">
      <w:pPr>
        <w:ind w:left="360"/>
      </w:pPr>
      <w:r>
        <w:t xml:space="preserve"> </w:t>
      </w:r>
      <w:r w:rsidR="00BE6441">
        <w:rPr>
          <w:noProof/>
        </w:rPr>
        <w:drawing>
          <wp:inline distT="0" distB="0" distL="0" distR="0" wp14:anchorId="6496468A" wp14:editId="0D2471ED">
            <wp:extent cx="4734045" cy="1753519"/>
            <wp:effectExtent l="0" t="0" r="0" b="0"/>
            <wp:docPr id="1092349703" name="Picture 17" descr="echo command in Linux with Exampl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cho command in Linux with Examples - GeeksforGeek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7468" cy="1758491"/>
                    </a:xfrm>
                    <a:prstGeom prst="rect">
                      <a:avLst/>
                    </a:prstGeom>
                    <a:noFill/>
                    <a:ln>
                      <a:noFill/>
                    </a:ln>
                  </pic:spPr>
                </pic:pic>
              </a:graphicData>
            </a:graphic>
          </wp:inline>
        </w:drawing>
      </w:r>
    </w:p>
    <w:p w14:paraId="0D294D84" w14:textId="77777777" w:rsidR="00E20E08" w:rsidRDefault="00BE6441" w:rsidP="00001207">
      <w:pPr>
        <w:ind w:left="360"/>
      </w:pPr>
      <w:r>
        <w:t xml:space="preserve">Echo allows the </w:t>
      </w:r>
      <w:r w:rsidR="002864B7">
        <w:t>user</w:t>
      </w:r>
      <w:r>
        <w:t xml:space="preserve"> t</w:t>
      </w:r>
      <w:r w:rsidR="002864B7">
        <w:t>o</w:t>
      </w:r>
      <w:r>
        <w:t xml:space="preserve"> input text and t</w:t>
      </w:r>
      <w:r w:rsidR="00D03F75">
        <w:t xml:space="preserve">o receive the printed text in the terminal or file. </w:t>
      </w:r>
    </w:p>
    <w:p w14:paraId="0C788866" w14:textId="77777777" w:rsidR="00E20E08" w:rsidRDefault="00E20E08">
      <w:pPr>
        <w:spacing w:after="240" w:line="252" w:lineRule="auto"/>
        <w:ind w:left="0" w:right="0"/>
      </w:pPr>
      <w:r>
        <w:br w:type="page"/>
      </w:r>
    </w:p>
    <w:p w14:paraId="6785BB9A" w14:textId="77777777" w:rsidR="00B4308A" w:rsidRDefault="00E20E08" w:rsidP="00E20E08">
      <w:pPr>
        <w:pStyle w:val="ListParagraph"/>
        <w:numPr>
          <w:ilvl w:val="0"/>
          <w:numId w:val="29"/>
        </w:numPr>
      </w:pPr>
      <w:r>
        <w:lastRenderedPageBreak/>
        <w:t xml:space="preserve">Command: pwd </w:t>
      </w:r>
    </w:p>
    <w:p w14:paraId="2A86913A" w14:textId="6C49BE94" w:rsidR="000A4883" w:rsidRDefault="00F571D8" w:rsidP="00153010">
      <w:pPr>
        <w:ind w:firstLine="288"/>
      </w:pPr>
      <w:r>
        <w:rPr>
          <w:noProof/>
        </w:rPr>
        <w:drawing>
          <wp:inline distT="0" distB="0" distL="0" distR="0" wp14:anchorId="2B7D4024" wp14:editId="5C984743">
            <wp:extent cx="4010628" cy="2306247"/>
            <wp:effectExtent l="0" t="0" r="0" b="0"/>
            <wp:docPr id="213071646" name="Picture 19" descr="pw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wd - Wikip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3237" cy="2313498"/>
                    </a:xfrm>
                    <a:prstGeom prst="rect">
                      <a:avLst/>
                    </a:prstGeom>
                    <a:noFill/>
                    <a:ln>
                      <a:noFill/>
                    </a:ln>
                  </pic:spPr>
                </pic:pic>
              </a:graphicData>
            </a:graphic>
          </wp:inline>
        </w:drawing>
      </w:r>
    </w:p>
    <w:p w14:paraId="76CB2E2C" w14:textId="77777777" w:rsidR="00F571D8" w:rsidRDefault="00B4308A" w:rsidP="00153010">
      <w:pPr>
        <w:ind w:firstLine="288"/>
      </w:pPr>
      <w:r>
        <w:t xml:space="preserve">To print the working directory, the pwd command </w:t>
      </w:r>
      <w:r w:rsidR="00823785">
        <w:t>displays the current available directory</w:t>
      </w:r>
      <w:r w:rsidR="00F571D8">
        <w:t>.</w:t>
      </w:r>
    </w:p>
    <w:p w14:paraId="6E85041E" w14:textId="77777777" w:rsidR="00F571D8" w:rsidRDefault="00F571D8" w:rsidP="00B4308A"/>
    <w:p w14:paraId="58C1EBD2" w14:textId="77777777" w:rsidR="00153010" w:rsidRDefault="00153010" w:rsidP="00B4308A"/>
    <w:p w14:paraId="590C4E5F" w14:textId="773E1CFA" w:rsidR="00E75742" w:rsidRDefault="00F571D8" w:rsidP="00153010">
      <w:pPr>
        <w:ind w:firstLine="288"/>
      </w:pPr>
      <w:r>
        <w:t xml:space="preserve">Overall, Linux can be an </w:t>
      </w:r>
      <w:r w:rsidR="00153010">
        <w:t>in-depth</w:t>
      </w:r>
      <w:r>
        <w:t xml:space="preserve"> OS with lots to offer.</w:t>
      </w:r>
      <w:r w:rsidR="00153010">
        <w:t xml:space="preserve">  Even though I was not able to practice these on my own, I believe that Linux can be easy to learn with some basic terminology. </w:t>
      </w:r>
      <w:r w:rsidR="00E75742">
        <w:br w:type="page"/>
      </w:r>
    </w:p>
    <w:p w14:paraId="5517DDDE" w14:textId="77777777" w:rsidR="00AD19CE" w:rsidRDefault="00AD19CE">
      <w:pPr>
        <w:spacing w:after="240" w:line="252" w:lineRule="auto"/>
        <w:ind w:left="0" w:right="0"/>
      </w:pPr>
    </w:p>
    <w:p w14:paraId="2A7D557E" w14:textId="56DAF720" w:rsidR="00AD19CE" w:rsidRDefault="00AD19CE" w:rsidP="00AD19CE">
      <w:pPr>
        <w:pStyle w:val="Heading1"/>
        <w:ind w:left="0"/>
      </w:pPr>
      <w:r>
        <w:t>cHApter 9:</w:t>
      </w:r>
      <w:r w:rsidR="003A4FE6">
        <w:t xml:space="preserve">  hOW dOES THE miCROSOFT fIREWALL wORK? </w:t>
      </w:r>
    </w:p>
    <w:p w14:paraId="69CCD341" w14:textId="77777777" w:rsidR="00AD19CE" w:rsidRDefault="00AD19CE" w:rsidP="00AD19CE">
      <w:pPr>
        <w:ind w:left="0"/>
      </w:pPr>
    </w:p>
    <w:p w14:paraId="2E326EC3" w14:textId="77777777" w:rsidR="00AD19CE" w:rsidRDefault="00AD19CE" w:rsidP="00AD19CE">
      <w:pPr>
        <w:pStyle w:val="Heading2"/>
        <w:ind w:left="0"/>
      </w:pPr>
      <w:r>
        <w:t xml:space="preserve">Assignment: </w:t>
      </w:r>
    </w:p>
    <w:p w14:paraId="6DE0850D" w14:textId="77777777" w:rsidR="003A4FE6" w:rsidRDefault="003A4FE6" w:rsidP="003A4FE6">
      <w:pPr>
        <w:ind w:left="0"/>
      </w:pPr>
      <w:r>
        <w:t>How Does the Microsoft Firewall Work?</w:t>
      </w:r>
    </w:p>
    <w:p w14:paraId="595D2E1F" w14:textId="77777777" w:rsidR="003A4FE6" w:rsidRDefault="003A4FE6" w:rsidP="003A4FE6">
      <w:pPr>
        <w:ind w:left="0"/>
      </w:pPr>
    </w:p>
    <w:p w14:paraId="0D4EA699" w14:textId="0FF96FE2" w:rsidR="00761F0C" w:rsidRDefault="003A4FE6" w:rsidP="003A4FE6">
      <w:pPr>
        <w:ind w:left="0"/>
      </w:pPr>
      <w:r>
        <w:t>Using Microsoft documentation, the Web, and other resources, find out what methodologies the Microsoft Windows (whichever version you are using) firewall uses. Write a brief essay explaining the strengths and weaknesses of that approach. Also discuss situations in which you feel that approach is adequate and those in which it might be inadequate.</w:t>
      </w:r>
    </w:p>
    <w:p w14:paraId="69AEF8CB" w14:textId="77777777" w:rsidR="00761F0C" w:rsidRDefault="00761F0C" w:rsidP="003A4FE6">
      <w:pPr>
        <w:ind w:left="0"/>
      </w:pPr>
    </w:p>
    <w:p w14:paraId="1E23A4E6" w14:textId="2948C5B1" w:rsidR="00761F0C" w:rsidRDefault="00761F0C" w:rsidP="003A4FE6">
      <w:pPr>
        <w:ind w:left="0"/>
      </w:pPr>
      <w:r w:rsidRPr="00761F0C">
        <w:t>Students complete Project 9.1, "How Does the Microsoft Firewall Work?" (note: Not Exercise 9.1) Please include multiple screenshot(s) with captions. The write-up should be about one full page of text single-spaced or two pages double-spaced.</w:t>
      </w:r>
      <w:r w:rsidRPr="00761F0C">
        <w:br/>
      </w:r>
      <w:r w:rsidRPr="00761F0C">
        <w:br/>
        <w:t>In answering this question, whether you write about firewalls on Windows or a Mac, conduct some research and provide a security analysis of your firewall -- is it easy to use? effective? Is the firewall turned on by default or does the user need to turn them on?</w:t>
      </w:r>
    </w:p>
    <w:p w14:paraId="29299D6B" w14:textId="77777777" w:rsidR="007378B6" w:rsidRDefault="007378B6" w:rsidP="003A4FE6">
      <w:pPr>
        <w:ind w:left="0"/>
      </w:pPr>
    </w:p>
    <w:p w14:paraId="26DFF534" w14:textId="77777777" w:rsidR="00F509B7" w:rsidRDefault="00AD19CE" w:rsidP="00AD19CE">
      <w:pPr>
        <w:pStyle w:val="Heading2"/>
        <w:ind w:left="0"/>
      </w:pPr>
      <w:r>
        <w:t xml:space="preserve">Assignment response: </w:t>
      </w:r>
    </w:p>
    <w:p w14:paraId="5DA4870F" w14:textId="77777777" w:rsidR="00761F0C" w:rsidRDefault="00761F0C" w:rsidP="00AD19CE">
      <w:pPr>
        <w:pStyle w:val="Heading2"/>
        <w:ind w:left="0"/>
      </w:pPr>
    </w:p>
    <w:p w14:paraId="0392FCA6" w14:textId="77777777" w:rsidR="00761F0C" w:rsidRDefault="00761F0C" w:rsidP="00761F0C">
      <w:r>
        <w:t xml:space="preserve">Personal Research: </w:t>
      </w:r>
    </w:p>
    <w:p w14:paraId="6C6CB374" w14:textId="50E9E25D" w:rsidR="003E21E3" w:rsidRDefault="003E21E3" w:rsidP="003E21E3">
      <w:r>
        <w:t xml:space="preserve">Before writing the </w:t>
      </w:r>
      <w:r>
        <w:t>essay,</w:t>
      </w:r>
      <w:r>
        <w:t xml:space="preserve"> I will conduct some personal research about my own Microsoft Firewall. </w:t>
      </w:r>
    </w:p>
    <w:p w14:paraId="0B057BD8" w14:textId="77777777" w:rsidR="003E21E3" w:rsidRDefault="003E21E3" w:rsidP="00761F0C"/>
    <w:p w14:paraId="0155FC9C" w14:textId="18012404" w:rsidR="003E21E3" w:rsidRDefault="003E21E3" w:rsidP="00761F0C">
      <w:r w:rsidRPr="003E21E3">
        <w:drawing>
          <wp:inline distT="0" distB="0" distL="0" distR="0" wp14:anchorId="7ECF5C21" wp14:editId="5BD8D48B">
            <wp:extent cx="5943600" cy="2204085"/>
            <wp:effectExtent l="0" t="0" r="0" b="5715"/>
            <wp:docPr id="1054237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37879" name="Picture 1" descr="A screenshot of a computer&#10;&#10;AI-generated content may be incorrect."/>
                    <pic:cNvPicPr/>
                  </pic:nvPicPr>
                  <pic:blipFill>
                    <a:blip r:embed="rId26"/>
                    <a:stretch>
                      <a:fillRect/>
                    </a:stretch>
                  </pic:blipFill>
                  <pic:spPr>
                    <a:xfrm>
                      <a:off x="0" y="0"/>
                      <a:ext cx="5943600" cy="2204085"/>
                    </a:xfrm>
                    <a:prstGeom prst="rect">
                      <a:avLst/>
                    </a:prstGeom>
                  </pic:spPr>
                </pic:pic>
              </a:graphicData>
            </a:graphic>
          </wp:inline>
        </w:drawing>
      </w:r>
    </w:p>
    <w:p w14:paraId="1A1C37EB" w14:textId="1FF5B95C" w:rsidR="00773E35" w:rsidRDefault="003E21E3" w:rsidP="00773E35">
      <w:r>
        <w:t xml:space="preserve">Just from the search bar in settings, </w:t>
      </w:r>
      <w:r w:rsidR="00EE6616">
        <w:t xml:space="preserve">I was able to check on the status of my firewall.  Both private and </w:t>
      </w:r>
      <w:r w:rsidR="00E70B3A">
        <w:t>public</w:t>
      </w:r>
      <w:r w:rsidR="00EE6616">
        <w:t xml:space="preserve"> networks are </w:t>
      </w:r>
      <w:r w:rsidR="00E70B3A">
        <w:t>protected by the firewall.</w:t>
      </w:r>
      <w:r w:rsidR="00DD628E">
        <w:t xml:space="preserve">  Private networks are not connected although the firewall status is on.  </w:t>
      </w:r>
      <w:r w:rsidR="00E70B3A">
        <w:t xml:space="preserve">Notifications </w:t>
      </w:r>
      <w:r w:rsidR="0095398B">
        <w:t>are</w:t>
      </w:r>
      <w:r w:rsidR="00E70B3A">
        <w:t xml:space="preserve"> also on for malicious behavior.</w:t>
      </w:r>
    </w:p>
    <w:p w14:paraId="795AE1BD" w14:textId="77777777" w:rsidR="00773E35" w:rsidRDefault="00773E35" w:rsidP="00773E35"/>
    <w:p w14:paraId="79E2A67A" w14:textId="1190D563" w:rsidR="003E21E3" w:rsidRDefault="00773E35" w:rsidP="00773E35">
      <w:r w:rsidRPr="00773E35">
        <w:drawing>
          <wp:inline distT="0" distB="0" distL="0" distR="0" wp14:anchorId="7C56EE8F" wp14:editId="4072DA2D">
            <wp:extent cx="5137879" cy="3808947"/>
            <wp:effectExtent l="0" t="0" r="5715" b="1270"/>
            <wp:docPr id="400361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1040" name="Picture 1" descr="A screenshot of a computer&#10;&#10;AI-generated content may be incorrect."/>
                    <pic:cNvPicPr/>
                  </pic:nvPicPr>
                  <pic:blipFill>
                    <a:blip r:embed="rId27"/>
                    <a:stretch>
                      <a:fillRect/>
                    </a:stretch>
                  </pic:blipFill>
                  <pic:spPr>
                    <a:xfrm>
                      <a:off x="0" y="0"/>
                      <a:ext cx="5140642" cy="3810995"/>
                    </a:xfrm>
                    <a:prstGeom prst="rect">
                      <a:avLst/>
                    </a:prstGeom>
                  </pic:spPr>
                </pic:pic>
              </a:graphicData>
            </a:graphic>
          </wp:inline>
        </w:drawing>
      </w:r>
      <w:r w:rsidR="00E70B3A">
        <w:t xml:space="preserve"> </w:t>
      </w:r>
    </w:p>
    <w:p w14:paraId="6576DE62" w14:textId="17575082" w:rsidR="00773E35" w:rsidRDefault="003C3443" w:rsidP="00773E35">
      <w:r>
        <w:t xml:space="preserve">As </w:t>
      </w:r>
      <w:r w:rsidR="0095398B">
        <w:t>stated</w:t>
      </w:r>
      <w:r>
        <w:t xml:space="preserve"> in a previous exercise, a user is able to access the advanced security, adding inbound or outbound rules. </w:t>
      </w:r>
    </w:p>
    <w:p w14:paraId="39E227AE" w14:textId="77777777" w:rsidR="0095398B" w:rsidRDefault="0095398B" w:rsidP="00773E35"/>
    <w:p w14:paraId="3F835600" w14:textId="4DC687E6" w:rsidR="0095398B" w:rsidRDefault="0095398B" w:rsidP="00773E35">
      <w:r w:rsidRPr="0095398B">
        <w:drawing>
          <wp:inline distT="0" distB="0" distL="0" distR="0" wp14:anchorId="5458592C" wp14:editId="10CFB966">
            <wp:extent cx="3673098" cy="2987531"/>
            <wp:effectExtent l="0" t="0" r="3810" b="3810"/>
            <wp:docPr id="1295848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8517" name="Picture 1" descr="A screenshot of a computer&#10;&#10;AI-generated content may be incorrect."/>
                    <pic:cNvPicPr/>
                  </pic:nvPicPr>
                  <pic:blipFill>
                    <a:blip r:embed="rId28"/>
                    <a:stretch>
                      <a:fillRect/>
                    </a:stretch>
                  </pic:blipFill>
                  <pic:spPr>
                    <a:xfrm>
                      <a:off x="0" y="0"/>
                      <a:ext cx="3691430" cy="3002441"/>
                    </a:xfrm>
                    <a:prstGeom prst="rect">
                      <a:avLst/>
                    </a:prstGeom>
                  </pic:spPr>
                </pic:pic>
              </a:graphicData>
            </a:graphic>
          </wp:inline>
        </w:drawing>
      </w:r>
    </w:p>
    <w:p w14:paraId="38BAD20C" w14:textId="05AE8862" w:rsidR="001574E5" w:rsidRDefault="0095398B" w:rsidP="00773E35">
      <w:r>
        <w:t xml:space="preserve">This is another example of how the </w:t>
      </w:r>
      <w:r w:rsidR="009F357E">
        <w:t>security system</w:t>
      </w:r>
      <w:r w:rsidR="00FF6D23">
        <w:t xml:space="preserve"> </w:t>
      </w:r>
      <w:r w:rsidR="0076239A">
        <w:t>covers</w:t>
      </w:r>
      <w:r w:rsidR="00FF6D23">
        <w:t xml:space="preserve"> both private and public networks, as well as domain networks. </w:t>
      </w:r>
    </w:p>
    <w:p w14:paraId="5E4E8AAC" w14:textId="77777777" w:rsidR="003B0D6F" w:rsidRDefault="003B0D6F">
      <w:pPr>
        <w:spacing w:after="240" w:line="252" w:lineRule="auto"/>
        <w:ind w:left="0" w:right="0"/>
      </w:pPr>
      <w:r w:rsidRPr="003B0D6F">
        <w:lastRenderedPageBreak/>
        <w:drawing>
          <wp:inline distT="0" distB="0" distL="0" distR="0" wp14:anchorId="06CC43F6" wp14:editId="48FD91AB">
            <wp:extent cx="5943600" cy="3574415"/>
            <wp:effectExtent l="0" t="0" r="0" b="6985"/>
            <wp:docPr id="1790747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7883" name="Picture 1" descr="A screenshot of a computer&#10;&#10;AI-generated content may be incorrect."/>
                    <pic:cNvPicPr/>
                  </pic:nvPicPr>
                  <pic:blipFill>
                    <a:blip r:embed="rId29"/>
                    <a:stretch>
                      <a:fillRect/>
                    </a:stretch>
                  </pic:blipFill>
                  <pic:spPr>
                    <a:xfrm>
                      <a:off x="0" y="0"/>
                      <a:ext cx="5943600" cy="3574415"/>
                    </a:xfrm>
                    <a:prstGeom prst="rect">
                      <a:avLst/>
                    </a:prstGeom>
                  </pic:spPr>
                </pic:pic>
              </a:graphicData>
            </a:graphic>
          </wp:inline>
        </w:drawing>
      </w:r>
    </w:p>
    <w:p w14:paraId="5689EC2E" w14:textId="5300BF7C" w:rsidR="00B5569F" w:rsidRDefault="003B0D6F" w:rsidP="003B0D6F">
      <w:pPr>
        <w:spacing w:after="240" w:line="252" w:lineRule="auto"/>
        <w:ind w:left="0" w:right="0"/>
      </w:pPr>
      <w:r>
        <w:t xml:space="preserve">An example from one of the sources used in the essay below.  This explains some drawbacks when using Microsoft’s Defender Firewall. </w:t>
      </w:r>
      <w:r w:rsidR="001574E5">
        <w:br w:type="page"/>
      </w:r>
    </w:p>
    <w:p w14:paraId="5B023210" w14:textId="77777777" w:rsidR="003B0D6F" w:rsidRDefault="003B0D6F" w:rsidP="00712C3B"/>
    <w:p w14:paraId="2BE6DE4B" w14:textId="5EBEDBC6" w:rsidR="00866C08" w:rsidRDefault="003E21E3" w:rsidP="00712C3B">
      <w:r>
        <w:t xml:space="preserve">Research Essay: </w:t>
      </w:r>
      <w:r w:rsidR="00C36F5C">
        <w:t xml:space="preserve">      </w:t>
      </w:r>
    </w:p>
    <w:p w14:paraId="47A47DE8" w14:textId="77777777" w:rsidR="003B5342" w:rsidRDefault="003B5342" w:rsidP="003B5342">
      <w:pPr>
        <w:ind w:left="0"/>
      </w:pPr>
    </w:p>
    <w:p w14:paraId="50784D88" w14:textId="5B83C7FA" w:rsidR="00CD234F" w:rsidRDefault="003B5342" w:rsidP="003B5342">
      <w:pPr>
        <w:ind w:left="0"/>
      </w:pPr>
      <w:r>
        <w:tab/>
      </w:r>
      <w:r w:rsidR="001D521B">
        <w:t xml:space="preserve">Windows Firewall is </w:t>
      </w:r>
      <w:r w:rsidR="00AB1FFF">
        <w:t>vital in assuring the security of the computing systems of Windows</w:t>
      </w:r>
      <w:r w:rsidR="00E736BC">
        <w:t xml:space="preserve"> as it filters </w:t>
      </w:r>
      <w:r w:rsidR="00EC59D8">
        <w:t xml:space="preserve">internet traffic entering and leaving </w:t>
      </w:r>
      <w:r w:rsidR="00732524">
        <w:t>a Microsoft device</w:t>
      </w:r>
      <w:r w:rsidR="00BE1028">
        <w:t>.  This is regulated by</w:t>
      </w:r>
      <w:r w:rsidR="00EE1906">
        <w:t xml:space="preserve"> Microsoft’s W</w:t>
      </w:r>
      <w:r w:rsidR="002E1074">
        <w:t>indow’s Filtering Platform (WFP), through</w:t>
      </w:r>
      <w:r w:rsidR="00BE1028">
        <w:t xml:space="preserve"> a set of inbound and outbound </w:t>
      </w:r>
      <w:r w:rsidR="007A47FF">
        <w:t>set of rules.</w:t>
      </w:r>
      <w:r w:rsidR="009201DC">
        <w:t xml:space="preserve">  Inbound and </w:t>
      </w:r>
      <w:r w:rsidR="00D40D3B">
        <w:t xml:space="preserve">outbound rules can be matched </w:t>
      </w:r>
      <w:r w:rsidR="00691CFC">
        <w:t xml:space="preserve">by IP addresses, </w:t>
      </w:r>
      <w:r w:rsidR="009779C5">
        <w:t>ports, protocols</w:t>
      </w:r>
      <w:r w:rsidR="00691CFC">
        <w:t>,</w:t>
      </w:r>
      <w:r w:rsidR="00CD234F">
        <w:t xml:space="preserve"> and other custom criteria created by the user. </w:t>
      </w:r>
    </w:p>
    <w:p w14:paraId="0233B4E9" w14:textId="16ABCE4F" w:rsidR="00897188" w:rsidRDefault="00691CFC" w:rsidP="00791F59">
      <w:pPr>
        <w:ind w:left="0"/>
      </w:pPr>
      <w:r>
        <w:t xml:space="preserve"> </w:t>
      </w:r>
      <w:r w:rsidR="00CD234F">
        <w:tab/>
      </w:r>
      <w:r w:rsidR="00694700">
        <w:t xml:space="preserve">Microsoft Firewall is </w:t>
      </w:r>
      <w:r w:rsidR="006A248B">
        <w:t xml:space="preserve">said to be easy to use by users, as it is accessible through </w:t>
      </w:r>
      <w:r w:rsidR="00674881">
        <w:t xml:space="preserve">the settings </w:t>
      </w:r>
      <w:r w:rsidR="00300AF6">
        <w:t xml:space="preserve">application.  By using the search </w:t>
      </w:r>
      <w:r w:rsidR="008C4E7C">
        <w:t xml:space="preserve">feature, you can find multiple directories to Microsoft’s </w:t>
      </w:r>
      <w:r w:rsidR="00EC6281">
        <w:t>Defender</w:t>
      </w:r>
      <w:r w:rsidR="00E201FA">
        <w:t xml:space="preserve"> Firewall.</w:t>
      </w:r>
      <w:r w:rsidR="00B5728C">
        <w:t xml:space="preserve">  You can check the firewall status</w:t>
      </w:r>
      <w:r w:rsidR="007E61FE">
        <w:t xml:space="preserve">, checking to see if </w:t>
      </w:r>
      <w:r w:rsidR="005F02A7">
        <w:t>it</w:t>
      </w:r>
      <w:r w:rsidR="007E61FE">
        <w:t xml:space="preserve"> covers both the </w:t>
      </w:r>
      <w:r w:rsidR="007240BD">
        <w:t>private and public networks.</w:t>
      </w:r>
      <w:r w:rsidR="005F02A7">
        <w:t xml:space="preserve">  If the firewall </w:t>
      </w:r>
      <w:r w:rsidR="00261599">
        <w:t xml:space="preserve">is turned off, you can turn this on </w:t>
      </w:r>
      <w:r w:rsidR="00791F59">
        <w:t>through the Windows Security app.  You may also turn th</w:t>
      </w:r>
      <w:r w:rsidR="00BE4BC6">
        <w:t xml:space="preserve">e </w:t>
      </w:r>
      <w:r w:rsidR="009F357E">
        <w:t>security system</w:t>
      </w:r>
      <w:r w:rsidR="00BE4BC6">
        <w:t xml:space="preserve"> off through the same app, although this is highly discouraged</w:t>
      </w:r>
      <w:r w:rsidR="003A59E8">
        <w:t xml:space="preserve"> as it </w:t>
      </w:r>
      <w:r w:rsidR="00702829">
        <w:t xml:space="preserve">leaves the individuals computer vulnerable to </w:t>
      </w:r>
      <w:r w:rsidR="008A1F37">
        <w:t xml:space="preserve">threats and attacks.  </w:t>
      </w:r>
    </w:p>
    <w:p w14:paraId="0EFE80A7" w14:textId="5A034223" w:rsidR="00FC109B" w:rsidRDefault="00FC109B" w:rsidP="00791F59">
      <w:pPr>
        <w:ind w:left="0"/>
      </w:pPr>
      <w:r>
        <w:tab/>
        <w:t>Microsoft released an</w:t>
      </w:r>
      <w:r w:rsidR="00725802">
        <w:t xml:space="preserve"> article earlier this year discussing </w:t>
      </w:r>
      <w:r w:rsidR="002D205F">
        <w:t>whether</w:t>
      </w:r>
      <w:r w:rsidR="00725802">
        <w:t xml:space="preserve"> the firewall is safe enough for </w:t>
      </w:r>
      <w:r w:rsidR="00E63357">
        <w:t xml:space="preserve">just the user, or if </w:t>
      </w:r>
      <w:r w:rsidR="002D205F">
        <w:t>their users</w:t>
      </w:r>
      <w:r w:rsidR="00E63357">
        <w:t xml:space="preserve"> should purchase another firewall.</w:t>
      </w:r>
      <w:r w:rsidR="00EC6E2A">
        <w:t xml:space="preserve">  The</w:t>
      </w:r>
      <w:r w:rsidR="002D205F">
        <w:t xml:space="preserve"> article </w:t>
      </w:r>
      <w:r w:rsidR="00A94065">
        <w:t>states that the</w:t>
      </w:r>
      <w:r w:rsidR="00EC6E2A">
        <w:t xml:space="preserve"> </w:t>
      </w:r>
      <w:r w:rsidR="009F357E">
        <w:t>security system</w:t>
      </w:r>
      <w:r w:rsidR="00EC6E2A">
        <w:t xml:space="preserve"> can</w:t>
      </w:r>
      <w:r w:rsidR="00A94065">
        <w:t xml:space="preserve"> provide strong and secure protection</w:t>
      </w:r>
      <w:r w:rsidR="002A59FB">
        <w:t>.  As well as the</w:t>
      </w:r>
      <w:r w:rsidR="00C83386">
        <w:t xml:space="preserve"> decent</w:t>
      </w:r>
      <w:r w:rsidR="002A59FB">
        <w:t xml:space="preserve"> performance and usability scores </w:t>
      </w:r>
      <w:r w:rsidR="00C83386">
        <w:t xml:space="preserve">in independent test.  </w:t>
      </w:r>
      <w:r w:rsidR="00322F87">
        <w:t xml:space="preserve">The firewall is able to block many </w:t>
      </w:r>
      <w:r w:rsidR="00C8590F">
        <w:t>threats,</w:t>
      </w:r>
      <w:r w:rsidR="00E10348">
        <w:t xml:space="preserve"> staying up to date </w:t>
      </w:r>
      <w:r w:rsidR="000F2A02">
        <w:t xml:space="preserve">with the latest threats and detection methods.  Although the article had a lot of </w:t>
      </w:r>
      <w:r w:rsidR="00C8590F">
        <w:t>well-rounded</w:t>
      </w:r>
      <w:r w:rsidR="000F2A02">
        <w:t xml:space="preserve"> and decent things to say about their </w:t>
      </w:r>
      <w:r w:rsidR="004A6460">
        <w:t>company’s</w:t>
      </w:r>
      <w:r w:rsidR="000F2A02">
        <w:t xml:space="preserve"> firewall</w:t>
      </w:r>
      <w:r w:rsidR="00C8590F">
        <w:t xml:space="preserve">, Microsoft also mentioned that </w:t>
      </w:r>
      <w:r w:rsidR="00051BA5">
        <w:t xml:space="preserve">some </w:t>
      </w:r>
      <w:r w:rsidR="00E3696A">
        <w:t>third-party</w:t>
      </w:r>
      <w:r w:rsidR="00051BA5">
        <w:t xml:space="preserve"> firewalls and protection systems might </w:t>
      </w:r>
      <w:r w:rsidR="00582D0A">
        <w:t xml:space="preserve">offer more security as they have more specific </w:t>
      </w:r>
      <w:r w:rsidR="004A6460">
        <w:t xml:space="preserve">prevention techniques for certain types of attacks.  For </w:t>
      </w:r>
      <w:r w:rsidR="00C75483">
        <w:t xml:space="preserve">example, some </w:t>
      </w:r>
      <w:r w:rsidR="00E3696A">
        <w:t>third-party</w:t>
      </w:r>
      <w:r w:rsidR="00C75483">
        <w:t xml:space="preserve"> firewalls might be able to protect against phishing </w:t>
      </w:r>
      <w:r w:rsidR="00E3696A">
        <w:t xml:space="preserve">or DoS attacks in a more secure manner rather than Microsoft’s latest </w:t>
      </w:r>
      <w:proofErr w:type="gramStart"/>
      <w:r w:rsidR="00E3696A">
        <w:t>firewall</w:t>
      </w:r>
      <w:proofErr w:type="gramEnd"/>
      <w:r w:rsidR="00E3696A">
        <w:t xml:space="preserve">. </w:t>
      </w:r>
    </w:p>
    <w:p w14:paraId="7506303F" w14:textId="7E4C3081" w:rsidR="00752D35" w:rsidRDefault="00752D35" w:rsidP="00791F59">
      <w:pPr>
        <w:ind w:left="0"/>
      </w:pPr>
      <w:r>
        <w:tab/>
        <w:t xml:space="preserve">As stated </w:t>
      </w:r>
      <w:r w:rsidR="00250786">
        <w:t>previously</w:t>
      </w:r>
      <w:r>
        <w:t xml:space="preserve">, Microsoft offers and amazing free </w:t>
      </w:r>
      <w:proofErr w:type="gramStart"/>
      <w:r>
        <w:t>firewall</w:t>
      </w:r>
      <w:proofErr w:type="gramEnd"/>
      <w:r>
        <w:t xml:space="preserve"> for their systems, although there are some </w:t>
      </w:r>
      <w:r w:rsidR="00606E45">
        <w:t>downsides with the security</w:t>
      </w:r>
      <w:r w:rsidR="00250786">
        <w:t xml:space="preserve"> system.   </w:t>
      </w:r>
      <w:r w:rsidR="008A60B7">
        <w:t>Microsoft does lack some security in phishing protection</w:t>
      </w:r>
      <w:r w:rsidR="00B5569F">
        <w:t>, as they recommend other parties for better security measures.</w:t>
      </w:r>
      <w:r w:rsidR="00B41CFD">
        <w:t xml:space="preserve">  This goes to prove the claim that Microsoft made earlier, additional security </w:t>
      </w:r>
      <w:r w:rsidR="00D17247">
        <w:t xml:space="preserve">such as VPNs, detection systems, and identity theft can provide more </w:t>
      </w:r>
      <w:r w:rsidR="00A240BB">
        <w:t xml:space="preserve">security than just the basic </w:t>
      </w:r>
      <w:proofErr w:type="gramStart"/>
      <w:r w:rsidR="00A240BB">
        <w:t>firewall</w:t>
      </w:r>
      <w:proofErr w:type="gramEnd"/>
      <w:r w:rsidR="00A240BB">
        <w:t xml:space="preserve"> that is offered.</w:t>
      </w:r>
      <w:r w:rsidR="004E34BB">
        <w:t xml:space="preserve">  The main takeaway from the downsides is that </w:t>
      </w:r>
      <w:r w:rsidR="004765E6">
        <w:t xml:space="preserve">there is always more security to posses when using a computer, especially with access to the internet. </w:t>
      </w:r>
    </w:p>
    <w:p w14:paraId="5D42A336" w14:textId="78F804DE" w:rsidR="004B5157" w:rsidRDefault="00E3696A" w:rsidP="00791F59">
      <w:pPr>
        <w:ind w:left="0"/>
      </w:pPr>
      <w:r>
        <w:tab/>
        <w:t>Microsoft offers many strengths</w:t>
      </w:r>
      <w:r w:rsidR="00A822DD">
        <w:t xml:space="preserve"> for their users assuring better security for their customers.</w:t>
      </w:r>
      <w:r w:rsidR="004B5157">
        <w:t xml:space="preserve">  For example, the firewall offers real-time protection, </w:t>
      </w:r>
      <w:r w:rsidR="00565667">
        <w:t>constantly monitoring incoming out out-going traffic in order to block intrusions and threats.</w:t>
      </w:r>
      <w:r w:rsidR="007326DB">
        <w:t xml:space="preserve">  Microsoft also has a well-known reputation for their high performance, </w:t>
      </w:r>
      <w:r w:rsidR="0012260E">
        <w:t xml:space="preserve">reflecting positive results for their independent </w:t>
      </w:r>
      <w:r w:rsidR="00633954">
        <w:t>and self-ran test.</w:t>
      </w:r>
      <w:r w:rsidR="00563762">
        <w:t xml:space="preserve">  A lot of these tests </w:t>
      </w:r>
      <w:r w:rsidR="0056111C">
        <w:t>were</w:t>
      </w:r>
      <w:r w:rsidR="00563762">
        <w:t xml:space="preserve"> </w:t>
      </w:r>
      <w:r w:rsidR="0056111C">
        <w:t>run</w:t>
      </w:r>
      <w:r w:rsidR="00563762">
        <w:t xml:space="preserve"> without slowing down the </w:t>
      </w:r>
      <w:r w:rsidR="00067BBD">
        <w:t>system,</w:t>
      </w:r>
      <w:r w:rsidR="0056111C">
        <w:t xml:space="preserve"> which is a major positive for the overall integrity of the company.  A</w:t>
      </w:r>
      <w:r w:rsidR="0089308C">
        <w:t xml:space="preserve">nother obvious positive is </w:t>
      </w:r>
      <w:r w:rsidR="004C2BE0">
        <w:t xml:space="preserve">that the </w:t>
      </w:r>
      <w:proofErr w:type="gramStart"/>
      <w:r w:rsidR="004C2BE0">
        <w:t>firewall</w:t>
      </w:r>
      <w:proofErr w:type="gramEnd"/>
      <w:r w:rsidR="004C2BE0">
        <w:t xml:space="preserve"> is included </w:t>
      </w:r>
      <w:r w:rsidR="007657DB">
        <w:t xml:space="preserve">with the purchase of the device.  </w:t>
      </w:r>
    </w:p>
    <w:p w14:paraId="63FB7EB0" w14:textId="383E05D9" w:rsidR="00674DE7" w:rsidRDefault="004765E6">
      <w:pPr>
        <w:spacing w:after="240" w:line="252" w:lineRule="auto"/>
        <w:ind w:left="0" w:right="0"/>
        <w:rPr>
          <w:rFonts w:eastAsiaTheme="majorEastAsia"/>
        </w:rPr>
      </w:pPr>
      <w:r>
        <w:rPr>
          <w:rFonts w:eastAsiaTheme="majorEastAsia"/>
        </w:rPr>
        <w:tab/>
        <w:t>Overall, Microsoft’s</w:t>
      </w:r>
      <w:r w:rsidR="00CF71C3">
        <w:rPr>
          <w:rFonts w:eastAsiaTheme="majorEastAsia"/>
        </w:rPr>
        <w:t xml:space="preserve"> defender </w:t>
      </w:r>
      <w:proofErr w:type="gramStart"/>
      <w:r w:rsidR="00CF71C3">
        <w:rPr>
          <w:rFonts w:eastAsiaTheme="majorEastAsia"/>
        </w:rPr>
        <w:t>firewall</w:t>
      </w:r>
      <w:proofErr w:type="gramEnd"/>
      <w:r w:rsidR="00CF71C3">
        <w:rPr>
          <w:rFonts w:eastAsiaTheme="majorEastAsia"/>
        </w:rPr>
        <w:t xml:space="preserve"> is capable of protecting their users, as it is easy to use, effective for the price, </w:t>
      </w:r>
      <w:r w:rsidR="00897BD8">
        <w:rPr>
          <w:rFonts w:eastAsiaTheme="majorEastAsia"/>
        </w:rPr>
        <w:t xml:space="preserve">flexible with inbound and outbound rules and </w:t>
      </w:r>
      <w:r w:rsidR="003D3736">
        <w:rPr>
          <w:rFonts w:eastAsiaTheme="majorEastAsia"/>
        </w:rPr>
        <w:t>protocols</w:t>
      </w:r>
      <w:r w:rsidR="00897BD8">
        <w:rPr>
          <w:rFonts w:eastAsiaTheme="majorEastAsia"/>
        </w:rPr>
        <w:t xml:space="preserve">, and even the ability to </w:t>
      </w:r>
      <w:r w:rsidR="003D3736">
        <w:rPr>
          <w:rFonts w:eastAsiaTheme="majorEastAsia"/>
        </w:rPr>
        <w:t xml:space="preserve">disable or enable the </w:t>
      </w:r>
      <w:proofErr w:type="gramStart"/>
      <w:r w:rsidR="003D3736">
        <w:rPr>
          <w:rFonts w:eastAsiaTheme="majorEastAsia"/>
        </w:rPr>
        <w:t>firewall</w:t>
      </w:r>
      <w:proofErr w:type="gramEnd"/>
      <w:r w:rsidR="003D3736">
        <w:rPr>
          <w:rFonts w:eastAsiaTheme="majorEastAsia"/>
        </w:rPr>
        <w:t xml:space="preserve"> when needed.  It is always better for companies that use Microso</w:t>
      </w:r>
      <w:r w:rsidR="00DA3C61">
        <w:rPr>
          <w:rFonts w:eastAsiaTheme="majorEastAsia"/>
        </w:rPr>
        <w:t>ft’s products</w:t>
      </w:r>
      <w:r w:rsidR="003D3736">
        <w:rPr>
          <w:rFonts w:eastAsiaTheme="majorEastAsia"/>
        </w:rPr>
        <w:t xml:space="preserve"> to have extra layers of security to protect sensitive data and information, not to rely just on the </w:t>
      </w:r>
      <w:proofErr w:type="gramStart"/>
      <w:r w:rsidR="003D3736">
        <w:rPr>
          <w:rFonts w:eastAsiaTheme="majorEastAsia"/>
        </w:rPr>
        <w:t>firewall</w:t>
      </w:r>
      <w:proofErr w:type="gramEnd"/>
      <w:r w:rsidR="003D3736">
        <w:rPr>
          <w:rFonts w:eastAsiaTheme="majorEastAsia"/>
        </w:rPr>
        <w:t xml:space="preserve"> Microsoft offers.</w:t>
      </w:r>
      <w:r w:rsidR="00DA3C61">
        <w:rPr>
          <w:rFonts w:eastAsiaTheme="majorEastAsia"/>
        </w:rPr>
        <w:t xml:space="preserve">  Although, regular consumers, browsers, </w:t>
      </w:r>
      <w:r w:rsidR="006E7AF5">
        <w:rPr>
          <w:rFonts w:eastAsiaTheme="majorEastAsia"/>
        </w:rPr>
        <w:t xml:space="preserve">and </w:t>
      </w:r>
      <w:r w:rsidR="00DA3C61">
        <w:rPr>
          <w:rFonts w:eastAsiaTheme="majorEastAsia"/>
        </w:rPr>
        <w:t xml:space="preserve">families </w:t>
      </w:r>
      <w:r w:rsidR="006E7AF5">
        <w:rPr>
          <w:rFonts w:eastAsiaTheme="majorEastAsia"/>
        </w:rPr>
        <w:t xml:space="preserve">should not be </w:t>
      </w:r>
      <w:r w:rsidR="005933F5">
        <w:rPr>
          <w:rFonts w:eastAsiaTheme="majorEastAsia"/>
        </w:rPr>
        <w:t xml:space="preserve">concerned to the extent that other businesses should be.  With </w:t>
      </w:r>
      <w:proofErr w:type="gramStart"/>
      <w:r w:rsidR="005933F5">
        <w:rPr>
          <w:rFonts w:eastAsiaTheme="majorEastAsia"/>
        </w:rPr>
        <w:t>all things considered</w:t>
      </w:r>
      <w:proofErr w:type="gramEnd"/>
      <w:r w:rsidR="005933F5">
        <w:rPr>
          <w:rFonts w:eastAsiaTheme="majorEastAsia"/>
        </w:rPr>
        <w:t xml:space="preserve">, everyone should </w:t>
      </w:r>
      <w:r w:rsidR="00674DE7">
        <w:rPr>
          <w:rFonts w:eastAsiaTheme="majorEastAsia"/>
        </w:rPr>
        <w:t>monitor</w:t>
      </w:r>
      <w:r w:rsidR="005933F5">
        <w:rPr>
          <w:rFonts w:eastAsiaTheme="majorEastAsia"/>
        </w:rPr>
        <w:t xml:space="preserve"> their security, whether it be through additional security systems, VPNs, or even threat detections</w:t>
      </w:r>
      <w:r w:rsidR="00910FC9">
        <w:rPr>
          <w:rFonts w:eastAsiaTheme="majorEastAsia"/>
        </w:rPr>
        <w:t xml:space="preserve"> programs in order to maximize security </w:t>
      </w:r>
      <w:r w:rsidR="00F92454">
        <w:rPr>
          <w:rFonts w:eastAsiaTheme="majorEastAsia"/>
        </w:rPr>
        <w:t>and</w:t>
      </w:r>
      <w:r w:rsidR="00910FC9">
        <w:rPr>
          <w:rFonts w:eastAsiaTheme="majorEastAsia"/>
        </w:rPr>
        <w:t xml:space="preserve"> protection of vulnerable data. </w:t>
      </w:r>
    </w:p>
    <w:p w14:paraId="1F3CE3B7" w14:textId="67BB51F4" w:rsidR="00897188" w:rsidRPr="002E1074" w:rsidRDefault="00791F59" w:rsidP="002E1074">
      <w:pPr>
        <w:pStyle w:val="Heading1"/>
      </w:pPr>
      <w:r>
        <w:br w:type="page"/>
      </w:r>
      <w:bookmarkStart w:id="0" w:name="_Toc187617245"/>
      <w:r w:rsidR="00897188">
        <w:lastRenderedPageBreak/>
        <w:t>References</w:t>
      </w:r>
      <w:bookmarkEnd w:id="0"/>
    </w:p>
    <w:p w14:paraId="220DD3BE" w14:textId="77777777" w:rsidR="00497833" w:rsidRPr="00497833" w:rsidRDefault="00497833" w:rsidP="00497833"/>
    <w:p w14:paraId="07B0F36B" w14:textId="42CBDD6B" w:rsidR="00030AA4" w:rsidRDefault="0060274E" w:rsidP="00897188">
      <w:pPr>
        <w:pStyle w:val="ListParagraph"/>
        <w:numPr>
          <w:ilvl w:val="0"/>
          <w:numId w:val="25"/>
        </w:numPr>
      </w:pPr>
      <w:hyperlink r:id="rId30" w:history="1">
        <w:r w:rsidRPr="004A799B">
          <w:rPr>
            <w:rStyle w:val="Hyperlink"/>
          </w:rPr>
          <w:t>https://linuxgenie.net/clear-terminal-screen-ubuntu/</w:t>
        </w:r>
      </w:hyperlink>
    </w:p>
    <w:p w14:paraId="44A0A5DE" w14:textId="27B1A8A4" w:rsidR="0060274E" w:rsidRDefault="00811418" w:rsidP="00897188">
      <w:pPr>
        <w:pStyle w:val="ListParagraph"/>
        <w:numPr>
          <w:ilvl w:val="0"/>
          <w:numId w:val="25"/>
        </w:numPr>
      </w:pPr>
      <w:hyperlink r:id="rId31" w:history="1">
        <w:r w:rsidRPr="004A799B">
          <w:rPr>
            <w:rStyle w:val="Hyperlink"/>
          </w:rPr>
          <w:t>https://www.maketecheasier.com/linux-df-du-commands/</w:t>
        </w:r>
      </w:hyperlink>
    </w:p>
    <w:p w14:paraId="67E061A8" w14:textId="6FF2698E" w:rsidR="00811418" w:rsidRDefault="00811418" w:rsidP="00897188">
      <w:pPr>
        <w:pStyle w:val="ListParagraph"/>
        <w:numPr>
          <w:ilvl w:val="0"/>
          <w:numId w:val="25"/>
        </w:numPr>
      </w:pPr>
      <w:hyperlink r:id="rId32" w:history="1">
        <w:r w:rsidRPr="004A799B">
          <w:rPr>
            <w:rStyle w:val="Hyperlink"/>
          </w:rPr>
          <w:t>https://geek-university.com/command-line-history/</w:t>
        </w:r>
      </w:hyperlink>
    </w:p>
    <w:p w14:paraId="2913E9D3" w14:textId="0884E563" w:rsidR="00811418" w:rsidRDefault="00E73764" w:rsidP="00E73764">
      <w:pPr>
        <w:pStyle w:val="ListParagraph"/>
        <w:numPr>
          <w:ilvl w:val="0"/>
          <w:numId w:val="25"/>
        </w:numPr>
      </w:pPr>
      <w:hyperlink r:id="rId33" w:history="1">
        <w:r w:rsidRPr="004A799B">
          <w:rPr>
            <w:rStyle w:val="Hyperlink"/>
          </w:rPr>
          <w:t>https://learn.microsoft.com/en-us/windows/win32/fwp/windows-filtering-platform-start-page</w:t>
        </w:r>
      </w:hyperlink>
    </w:p>
    <w:p w14:paraId="623C4D5E" w14:textId="2BA4F363" w:rsidR="002E1074" w:rsidRDefault="001B65FA" w:rsidP="00E73764">
      <w:pPr>
        <w:pStyle w:val="ListParagraph"/>
        <w:numPr>
          <w:ilvl w:val="0"/>
          <w:numId w:val="25"/>
        </w:numPr>
      </w:pPr>
      <w:hyperlink r:id="rId34" w:history="1">
        <w:r w:rsidRPr="004A799B">
          <w:rPr>
            <w:rStyle w:val="Hyperlink"/>
          </w:rPr>
          <w:t>https://www.gcstechnologies.com/windows-defender-vs-microsoft-defender-whats-the-difference/#:~:text=Clunky%20interface%2C%20for%20example%2C%20the,more%20advanced%20protection%20is%20required</w:t>
        </w:r>
      </w:hyperlink>
      <w:r w:rsidRPr="001B65FA">
        <w:t>.</w:t>
      </w:r>
    </w:p>
    <w:p w14:paraId="0E6F3646" w14:textId="6381F4A9" w:rsidR="001B65FA" w:rsidRDefault="00F92454" w:rsidP="00E73764">
      <w:pPr>
        <w:pStyle w:val="ListParagraph"/>
        <w:numPr>
          <w:ilvl w:val="0"/>
          <w:numId w:val="25"/>
        </w:numPr>
      </w:pPr>
      <w:hyperlink r:id="rId35" w:history="1">
        <w:r w:rsidRPr="004A799B">
          <w:rPr>
            <w:rStyle w:val="Hyperlink"/>
          </w:rPr>
          <w:t>https://learn.microsoft.com/en-us/answers/questions/3892190/is-windows-defender-safe-enough-or-do-i-need-to-bu</w:t>
        </w:r>
      </w:hyperlink>
    </w:p>
    <w:p w14:paraId="09EBF7D9" w14:textId="77777777" w:rsidR="00F92454" w:rsidRDefault="00F92454" w:rsidP="00F92454">
      <w:pPr>
        <w:pStyle w:val="ListParagraph"/>
        <w:ind w:left="432"/>
      </w:pPr>
    </w:p>
    <w:p w14:paraId="22204587" w14:textId="77777777" w:rsidR="00E73764" w:rsidRPr="00845B92" w:rsidRDefault="00E73764" w:rsidP="003B5342">
      <w:pPr>
        <w:pStyle w:val="ListParagraph"/>
        <w:ind w:left="432"/>
      </w:pPr>
    </w:p>
    <w:sectPr w:rsidR="00E73764" w:rsidRPr="00845B92">
      <w:footerReference w:type="default" r:id="rId36"/>
      <w:headerReference w:type="first" r:id="rId3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6DDE" w14:textId="77777777" w:rsidR="000F0AA9" w:rsidRDefault="000F0AA9">
      <w:r>
        <w:separator/>
      </w:r>
    </w:p>
    <w:p w14:paraId="075FC4FA" w14:textId="77777777" w:rsidR="000F0AA9" w:rsidRDefault="000F0AA9"/>
  </w:endnote>
  <w:endnote w:type="continuationSeparator" w:id="0">
    <w:p w14:paraId="2B385B57" w14:textId="77777777" w:rsidR="000F0AA9" w:rsidRDefault="000F0AA9">
      <w:r>
        <w:continuationSeparator/>
      </w:r>
    </w:p>
    <w:p w14:paraId="2C14DD8B" w14:textId="77777777" w:rsidR="000F0AA9" w:rsidRDefault="000F0A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041752"/>
      <w:docPartObj>
        <w:docPartGallery w:val="Page Numbers (Bottom of Page)"/>
        <w:docPartUnique/>
      </w:docPartObj>
    </w:sdtPr>
    <w:sdtEndPr>
      <w:rPr>
        <w:noProof/>
      </w:rPr>
    </w:sdtEndPr>
    <w:sdtContent>
      <w:p w14:paraId="0BFA9E0F" w14:textId="63DB20F2" w:rsidR="00845B92" w:rsidRDefault="00845B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2DE84"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05C2" w14:textId="77777777" w:rsidR="000F0AA9" w:rsidRDefault="000F0AA9">
      <w:r>
        <w:separator/>
      </w:r>
    </w:p>
    <w:p w14:paraId="65E79CA5" w14:textId="77777777" w:rsidR="000F0AA9" w:rsidRDefault="000F0AA9"/>
  </w:footnote>
  <w:footnote w:type="continuationSeparator" w:id="0">
    <w:p w14:paraId="740FA624" w14:textId="77777777" w:rsidR="000F0AA9" w:rsidRDefault="000F0AA9">
      <w:r>
        <w:continuationSeparator/>
      </w:r>
    </w:p>
    <w:p w14:paraId="17659DC8" w14:textId="77777777" w:rsidR="000F0AA9" w:rsidRDefault="000F0A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2CBE"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404C8890" wp14:editId="531FD8EC">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855D2C"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E633B"/>
    <w:multiLevelType w:val="hybridMultilevel"/>
    <w:tmpl w:val="1FE290E4"/>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05A6D2C"/>
    <w:multiLevelType w:val="hybridMultilevel"/>
    <w:tmpl w:val="395AAA6C"/>
    <w:lvl w:ilvl="0" w:tplc="097649A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33AF6"/>
    <w:multiLevelType w:val="hybridMultilevel"/>
    <w:tmpl w:val="535E921C"/>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6E2BF0"/>
    <w:multiLevelType w:val="hybridMultilevel"/>
    <w:tmpl w:val="3820ABBE"/>
    <w:lvl w:ilvl="0" w:tplc="E5EADE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1003D"/>
    <w:multiLevelType w:val="hybridMultilevel"/>
    <w:tmpl w:val="9FA85F02"/>
    <w:lvl w:ilvl="0" w:tplc="099E5804">
      <w:start w:val="5"/>
      <w:numFmt w:val="lowerLetter"/>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7C5463"/>
    <w:multiLevelType w:val="hybridMultilevel"/>
    <w:tmpl w:val="53DEFF44"/>
    <w:lvl w:ilvl="0" w:tplc="9D44BD22">
      <w:start w:val="1"/>
      <w:numFmt w:val="lowerLetter"/>
      <w:lvlText w:val="%1."/>
      <w:lvlJc w:val="left"/>
      <w:pPr>
        <w:ind w:left="115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194456"/>
    <w:multiLevelType w:val="hybridMultilevel"/>
    <w:tmpl w:val="BB66B2F2"/>
    <w:lvl w:ilvl="0" w:tplc="04090019">
      <w:start w:val="1"/>
      <w:numFmt w:val="lowerLetter"/>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8" w15:restartNumberingAfterBreak="0">
    <w:nsid w:val="401B7DB6"/>
    <w:multiLevelType w:val="hybridMultilevel"/>
    <w:tmpl w:val="351AA7B2"/>
    <w:lvl w:ilvl="0" w:tplc="04090017">
      <w:start w:val="1"/>
      <w:numFmt w:val="lowerLetter"/>
      <w:lvlText w:val="%1)"/>
      <w:lvlJc w:val="left"/>
      <w:pPr>
        <w:ind w:left="1152" w:hanging="360"/>
      </w:pPr>
    </w:lvl>
    <w:lvl w:ilvl="1" w:tplc="04090001">
      <w:start w:val="1"/>
      <w:numFmt w:val="bullet"/>
      <w:lvlText w:val=""/>
      <w:lvlJc w:val="left"/>
      <w:pPr>
        <w:ind w:left="1872" w:hanging="360"/>
      </w:pPr>
      <w:rPr>
        <w:rFonts w:ascii="Symbol" w:hAnsi="Symbol" w:hint="default"/>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9" w15:restartNumberingAfterBreak="0">
    <w:nsid w:val="421270C9"/>
    <w:multiLevelType w:val="hybridMultilevel"/>
    <w:tmpl w:val="343C6CA2"/>
    <w:lvl w:ilvl="0" w:tplc="4DF8948A">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65C25"/>
    <w:multiLevelType w:val="hybridMultilevel"/>
    <w:tmpl w:val="79AAE452"/>
    <w:lvl w:ilvl="0" w:tplc="FFEED83E">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82D22"/>
    <w:multiLevelType w:val="hybridMultilevel"/>
    <w:tmpl w:val="65F26976"/>
    <w:lvl w:ilvl="0" w:tplc="04090019">
      <w:start w:val="1"/>
      <w:numFmt w:val="lowerLetter"/>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15:restartNumberingAfterBreak="0">
    <w:nsid w:val="493D6973"/>
    <w:multiLevelType w:val="hybridMultilevel"/>
    <w:tmpl w:val="BB72A7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9B7254"/>
    <w:multiLevelType w:val="hybridMultilevel"/>
    <w:tmpl w:val="5D06056A"/>
    <w:lvl w:ilvl="0" w:tplc="0409000F">
      <w:start w:val="1"/>
      <w:numFmt w:val="decimal"/>
      <w:lvlText w:val="%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B31D97"/>
    <w:multiLevelType w:val="hybridMultilevel"/>
    <w:tmpl w:val="39BE9F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394EB6"/>
    <w:multiLevelType w:val="hybridMultilevel"/>
    <w:tmpl w:val="E968CC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6E0632AD"/>
    <w:multiLevelType w:val="hybridMultilevel"/>
    <w:tmpl w:val="679C2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D03058"/>
    <w:multiLevelType w:val="hybridMultilevel"/>
    <w:tmpl w:val="6A027044"/>
    <w:lvl w:ilvl="0" w:tplc="FFFFFFFF">
      <w:start w:val="1"/>
      <w:numFmt w:val="decimal"/>
      <w:lvlText w:val="%1."/>
      <w:lvlJc w:val="left"/>
      <w:pPr>
        <w:ind w:left="792" w:hanging="360"/>
      </w:pPr>
    </w:lvl>
    <w:lvl w:ilvl="1" w:tplc="FFFFFFFF">
      <w:start w:val="1"/>
      <w:numFmt w:val="lowerLetter"/>
      <w:lvlText w:val="%2."/>
      <w:lvlJc w:val="left"/>
      <w:pPr>
        <w:ind w:left="1512" w:hanging="360"/>
      </w:pPr>
    </w:lvl>
    <w:lvl w:ilvl="2" w:tplc="FFFFFFFF">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8" w15:restartNumberingAfterBreak="0">
    <w:nsid w:val="75FE7470"/>
    <w:multiLevelType w:val="hybridMultilevel"/>
    <w:tmpl w:val="63344514"/>
    <w:lvl w:ilvl="0" w:tplc="E140CF5C">
      <w:start w:val="1"/>
      <w:numFmt w:val="decimal"/>
      <w:lvlText w:val="%1."/>
      <w:lvlJc w:val="left"/>
      <w:pPr>
        <w:ind w:left="432"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765618918">
    <w:abstractNumId w:val="9"/>
  </w:num>
  <w:num w:numId="2" w16cid:durableId="1991515325">
    <w:abstractNumId w:val="14"/>
  </w:num>
  <w:num w:numId="3" w16cid:durableId="61369614">
    <w:abstractNumId w:val="7"/>
  </w:num>
  <w:num w:numId="4" w16cid:durableId="753823653">
    <w:abstractNumId w:val="6"/>
  </w:num>
  <w:num w:numId="5" w16cid:durableId="1805659767">
    <w:abstractNumId w:val="5"/>
  </w:num>
  <w:num w:numId="6" w16cid:durableId="1058086621">
    <w:abstractNumId w:val="4"/>
  </w:num>
  <w:num w:numId="7" w16cid:durableId="156189996">
    <w:abstractNumId w:val="8"/>
  </w:num>
  <w:num w:numId="8" w16cid:durableId="763307396">
    <w:abstractNumId w:val="3"/>
  </w:num>
  <w:num w:numId="9" w16cid:durableId="1017465580">
    <w:abstractNumId w:val="2"/>
  </w:num>
  <w:num w:numId="10" w16cid:durableId="330374274">
    <w:abstractNumId w:val="1"/>
  </w:num>
  <w:num w:numId="11" w16cid:durableId="573050526">
    <w:abstractNumId w:val="0"/>
  </w:num>
  <w:num w:numId="12" w16cid:durableId="2142184410">
    <w:abstractNumId w:val="10"/>
  </w:num>
  <w:num w:numId="13" w16cid:durableId="1561478859">
    <w:abstractNumId w:val="27"/>
  </w:num>
  <w:num w:numId="14" w16cid:durableId="435297556">
    <w:abstractNumId w:val="21"/>
  </w:num>
  <w:num w:numId="15" w16cid:durableId="1526289305">
    <w:abstractNumId w:val="25"/>
  </w:num>
  <w:num w:numId="16" w16cid:durableId="1881700311">
    <w:abstractNumId w:val="18"/>
  </w:num>
  <w:num w:numId="17" w16cid:durableId="2113086783">
    <w:abstractNumId w:val="15"/>
  </w:num>
  <w:num w:numId="18" w16cid:durableId="1099640074">
    <w:abstractNumId w:val="12"/>
  </w:num>
  <w:num w:numId="19" w16cid:durableId="411390288">
    <w:abstractNumId w:val="16"/>
  </w:num>
  <w:num w:numId="20" w16cid:durableId="1574463682">
    <w:abstractNumId w:val="17"/>
  </w:num>
  <w:num w:numId="21" w16cid:durableId="1993486998">
    <w:abstractNumId w:val="23"/>
  </w:num>
  <w:num w:numId="22" w16cid:durableId="668560165">
    <w:abstractNumId w:val="20"/>
  </w:num>
  <w:num w:numId="23" w16cid:durableId="2109963837">
    <w:abstractNumId w:val="19"/>
  </w:num>
  <w:num w:numId="24" w16cid:durableId="612203621">
    <w:abstractNumId w:val="11"/>
  </w:num>
  <w:num w:numId="25" w16cid:durableId="1047871611">
    <w:abstractNumId w:val="28"/>
  </w:num>
  <w:num w:numId="26" w16cid:durableId="1672950035">
    <w:abstractNumId w:val="13"/>
  </w:num>
  <w:num w:numId="27" w16cid:durableId="1579173486">
    <w:abstractNumId w:val="26"/>
  </w:num>
  <w:num w:numId="28" w16cid:durableId="65341690">
    <w:abstractNumId w:val="24"/>
  </w:num>
  <w:num w:numId="29" w16cid:durableId="8561214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92"/>
    <w:rsid w:val="00001207"/>
    <w:rsid w:val="00030AA4"/>
    <w:rsid w:val="00031F98"/>
    <w:rsid w:val="00036AE1"/>
    <w:rsid w:val="000430D1"/>
    <w:rsid w:val="00051BA5"/>
    <w:rsid w:val="00067BBD"/>
    <w:rsid w:val="00067E02"/>
    <w:rsid w:val="000913F3"/>
    <w:rsid w:val="000A32B6"/>
    <w:rsid w:val="000A4883"/>
    <w:rsid w:val="000B7EE5"/>
    <w:rsid w:val="000D55E1"/>
    <w:rsid w:val="000E07DA"/>
    <w:rsid w:val="000E1E13"/>
    <w:rsid w:val="000F0AA9"/>
    <w:rsid w:val="000F2A02"/>
    <w:rsid w:val="001036BE"/>
    <w:rsid w:val="00107509"/>
    <w:rsid w:val="00107CB6"/>
    <w:rsid w:val="00115B28"/>
    <w:rsid w:val="0012260E"/>
    <w:rsid w:val="0013333F"/>
    <w:rsid w:val="00153010"/>
    <w:rsid w:val="001574E5"/>
    <w:rsid w:val="001649B0"/>
    <w:rsid w:val="00167586"/>
    <w:rsid w:val="00193898"/>
    <w:rsid w:val="001B65FA"/>
    <w:rsid w:val="001D0A2A"/>
    <w:rsid w:val="001D521B"/>
    <w:rsid w:val="001E7305"/>
    <w:rsid w:val="001F2C58"/>
    <w:rsid w:val="001F7D66"/>
    <w:rsid w:val="002201C1"/>
    <w:rsid w:val="00231976"/>
    <w:rsid w:val="00250786"/>
    <w:rsid w:val="00261599"/>
    <w:rsid w:val="002864B7"/>
    <w:rsid w:val="00286506"/>
    <w:rsid w:val="002A59FB"/>
    <w:rsid w:val="002B21AE"/>
    <w:rsid w:val="002D205F"/>
    <w:rsid w:val="002E1074"/>
    <w:rsid w:val="00300AF6"/>
    <w:rsid w:val="00312DD5"/>
    <w:rsid w:val="00320D6D"/>
    <w:rsid w:val="00322F87"/>
    <w:rsid w:val="0032639D"/>
    <w:rsid w:val="003269A0"/>
    <w:rsid w:val="0033593E"/>
    <w:rsid w:val="0033759D"/>
    <w:rsid w:val="003465C9"/>
    <w:rsid w:val="00360366"/>
    <w:rsid w:val="00366EB9"/>
    <w:rsid w:val="003A4D16"/>
    <w:rsid w:val="003A4FE6"/>
    <w:rsid w:val="003A59E8"/>
    <w:rsid w:val="003B0D6F"/>
    <w:rsid w:val="003B5342"/>
    <w:rsid w:val="003C3443"/>
    <w:rsid w:val="003D3736"/>
    <w:rsid w:val="003D6FFA"/>
    <w:rsid w:val="003E21E3"/>
    <w:rsid w:val="003E473F"/>
    <w:rsid w:val="00403041"/>
    <w:rsid w:val="0042649C"/>
    <w:rsid w:val="00433A77"/>
    <w:rsid w:val="004534A5"/>
    <w:rsid w:val="004566FA"/>
    <w:rsid w:val="00475D4C"/>
    <w:rsid w:val="004765E6"/>
    <w:rsid w:val="00476721"/>
    <w:rsid w:val="00495232"/>
    <w:rsid w:val="00497833"/>
    <w:rsid w:val="004A4EC4"/>
    <w:rsid w:val="004A6460"/>
    <w:rsid w:val="004B5157"/>
    <w:rsid w:val="004C2BE0"/>
    <w:rsid w:val="004D3800"/>
    <w:rsid w:val="004E34BB"/>
    <w:rsid w:val="005331CA"/>
    <w:rsid w:val="005504AE"/>
    <w:rsid w:val="00550506"/>
    <w:rsid w:val="0056103A"/>
    <w:rsid w:val="0056111C"/>
    <w:rsid w:val="00563762"/>
    <w:rsid w:val="00565667"/>
    <w:rsid w:val="00582D0A"/>
    <w:rsid w:val="005912E4"/>
    <w:rsid w:val="005933F5"/>
    <w:rsid w:val="005A507A"/>
    <w:rsid w:val="005D3BEE"/>
    <w:rsid w:val="005F02A7"/>
    <w:rsid w:val="005F0C3F"/>
    <w:rsid w:val="0060274E"/>
    <w:rsid w:val="00606E45"/>
    <w:rsid w:val="00620B8C"/>
    <w:rsid w:val="00633954"/>
    <w:rsid w:val="00653F3A"/>
    <w:rsid w:val="00660B21"/>
    <w:rsid w:val="00660E35"/>
    <w:rsid w:val="00674881"/>
    <w:rsid w:val="00674DE7"/>
    <w:rsid w:val="00691CFC"/>
    <w:rsid w:val="00694700"/>
    <w:rsid w:val="006A248B"/>
    <w:rsid w:val="006C1505"/>
    <w:rsid w:val="006E1C25"/>
    <w:rsid w:val="006E4370"/>
    <w:rsid w:val="006E7AF5"/>
    <w:rsid w:val="00702829"/>
    <w:rsid w:val="00712C3B"/>
    <w:rsid w:val="00714CE5"/>
    <w:rsid w:val="007240BD"/>
    <w:rsid w:val="00725802"/>
    <w:rsid w:val="00732524"/>
    <w:rsid w:val="007326DB"/>
    <w:rsid w:val="00736E05"/>
    <w:rsid w:val="007378B6"/>
    <w:rsid w:val="00752D35"/>
    <w:rsid w:val="00761F0C"/>
    <w:rsid w:val="0076239A"/>
    <w:rsid w:val="007657DB"/>
    <w:rsid w:val="00773E35"/>
    <w:rsid w:val="00791F59"/>
    <w:rsid w:val="00797F7C"/>
    <w:rsid w:val="007A47FF"/>
    <w:rsid w:val="007B6015"/>
    <w:rsid w:val="007D469E"/>
    <w:rsid w:val="007D648B"/>
    <w:rsid w:val="007D6620"/>
    <w:rsid w:val="007E61FE"/>
    <w:rsid w:val="00811418"/>
    <w:rsid w:val="00822A8D"/>
    <w:rsid w:val="00823785"/>
    <w:rsid w:val="00831731"/>
    <w:rsid w:val="00845B92"/>
    <w:rsid w:val="00846BD8"/>
    <w:rsid w:val="00852FE0"/>
    <w:rsid w:val="00866C08"/>
    <w:rsid w:val="00871DC9"/>
    <w:rsid w:val="00874542"/>
    <w:rsid w:val="008777DB"/>
    <w:rsid w:val="0089308C"/>
    <w:rsid w:val="00896FD0"/>
    <w:rsid w:val="00897188"/>
    <w:rsid w:val="00897BD8"/>
    <w:rsid w:val="008A1F37"/>
    <w:rsid w:val="008A60B7"/>
    <w:rsid w:val="008C1CEA"/>
    <w:rsid w:val="008C4E7C"/>
    <w:rsid w:val="008C7D0D"/>
    <w:rsid w:val="008D7868"/>
    <w:rsid w:val="00907CBB"/>
    <w:rsid w:val="00910FC9"/>
    <w:rsid w:val="00913AE4"/>
    <w:rsid w:val="00917BF3"/>
    <w:rsid w:val="009201DC"/>
    <w:rsid w:val="0095398B"/>
    <w:rsid w:val="00953E6E"/>
    <w:rsid w:val="00955C6D"/>
    <w:rsid w:val="00961DBF"/>
    <w:rsid w:val="00976A9B"/>
    <w:rsid w:val="009779C5"/>
    <w:rsid w:val="0099384F"/>
    <w:rsid w:val="009A32A1"/>
    <w:rsid w:val="009A5871"/>
    <w:rsid w:val="009B7263"/>
    <w:rsid w:val="009E439F"/>
    <w:rsid w:val="009F357E"/>
    <w:rsid w:val="00A0442D"/>
    <w:rsid w:val="00A060F8"/>
    <w:rsid w:val="00A10B7E"/>
    <w:rsid w:val="00A13FEA"/>
    <w:rsid w:val="00A240BB"/>
    <w:rsid w:val="00A37238"/>
    <w:rsid w:val="00A4239C"/>
    <w:rsid w:val="00A551B7"/>
    <w:rsid w:val="00A72CC5"/>
    <w:rsid w:val="00A822DD"/>
    <w:rsid w:val="00A82517"/>
    <w:rsid w:val="00A94065"/>
    <w:rsid w:val="00AB15FC"/>
    <w:rsid w:val="00AB1FFF"/>
    <w:rsid w:val="00AB3DA5"/>
    <w:rsid w:val="00AB520A"/>
    <w:rsid w:val="00AD19CE"/>
    <w:rsid w:val="00AE672F"/>
    <w:rsid w:val="00B005C6"/>
    <w:rsid w:val="00B061A5"/>
    <w:rsid w:val="00B37408"/>
    <w:rsid w:val="00B41CFD"/>
    <w:rsid w:val="00B4308A"/>
    <w:rsid w:val="00B45B27"/>
    <w:rsid w:val="00B5569F"/>
    <w:rsid w:val="00B55F12"/>
    <w:rsid w:val="00B5728C"/>
    <w:rsid w:val="00B635AD"/>
    <w:rsid w:val="00B74191"/>
    <w:rsid w:val="00B87079"/>
    <w:rsid w:val="00B90C9D"/>
    <w:rsid w:val="00BD3A12"/>
    <w:rsid w:val="00BE1028"/>
    <w:rsid w:val="00BE436D"/>
    <w:rsid w:val="00BE4BC6"/>
    <w:rsid w:val="00BE5C8A"/>
    <w:rsid w:val="00BE6441"/>
    <w:rsid w:val="00C36F5C"/>
    <w:rsid w:val="00C41938"/>
    <w:rsid w:val="00C64264"/>
    <w:rsid w:val="00C64B77"/>
    <w:rsid w:val="00C75483"/>
    <w:rsid w:val="00C83386"/>
    <w:rsid w:val="00C8590F"/>
    <w:rsid w:val="00CB12D1"/>
    <w:rsid w:val="00CB5473"/>
    <w:rsid w:val="00CC5AAB"/>
    <w:rsid w:val="00CD234F"/>
    <w:rsid w:val="00CF3893"/>
    <w:rsid w:val="00CF71C3"/>
    <w:rsid w:val="00D03F75"/>
    <w:rsid w:val="00D041BA"/>
    <w:rsid w:val="00D17247"/>
    <w:rsid w:val="00D2059A"/>
    <w:rsid w:val="00D25598"/>
    <w:rsid w:val="00D34946"/>
    <w:rsid w:val="00D40D3B"/>
    <w:rsid w:val="00D87485"/>
    <w:rsid w:val="00DA0B66"/>
    <w:rsid w:val="00DA3C61"/>
    <w:rsid w:val="00DC25B1"/>
    <w:rsid w:val="00DD628E"/>
    <w:rsid w:val="00DE6828"/>
    <w:rsid w:val="00E10348"/>
    <w:rsid w:val="00E201FA"/>
    <w:rsid w:val="00E20E08"/>
    <w:rsid w:val="00E279B8"/>
    <w:rsid w:val="00E3696A"/>
    <w:rsid w:val="00E6205D"/>
    <w:rsid w:val="00E62987"/>
    <w:rsid w:val="00E63357"/>
    <w:rsid w:val="00E70B3A"/>
    <w:rsid w:val="00E736BC"/>
    <w:rsid w:val="00E73764"/>
    <w:rsid w:val="00E756E6"/>
    <w:rsid w:val="00E75742"/>
    <w:rsid w:val="00EA05B8"/>
    <w:rsid w:val="00EB203B"/>
    <w:rsid w:val="00EC59D8"/>
    <w:rsid w:val="00EC6281"/>
    <w:rsid w:val="00EC6E2A"/>
    <w:rsid w:val="00EE1906"/>
    <w:rsid w:val="00EE6616"/>
    <w:rsid w:val="00F06595"/>
    <w:rsid w:val="00F3249F"/>
    <w:rsid w:val="00F33E5D"/>
    <w:rsid w:val="00F509B7"/>
    <w:rsid w:val="00F571D8"/>
    <w:rsid w:val="00F76169"/>
    <w:rsid w:val="00F81866"/>
    <w:rsid w:val="00F92454"/>
    <w:rsid w:val="00FC109B"/>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34CA74"/>
  <w15:chartTrackingRefBased/>
  <w15:docId w15:val="{8C8C17D4-CED0-4D97-BE01-2BCEC915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99"/>
    <w:unhideWhenUsed/>
    <w:pPr>
      <w:spacing w:after="0"/>
    </w:pPr>
  </w:style>
  <w:style w:type="character" w:customStyle="1" w:styleId="FooterChar">
    <w:name w:val="Footer Char"/>
    <w:basedOn w:val="DefaultParagraphFont"/>
    <w:link w:val="Footer"/>
    <w:uiPriority w:val="99"/>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ListParagraph">
    <w:name w:val="List Paragraph"/>
    <w:basedOn w:val="Normal"/>
    <w:uiPriority w:val="34"/>
    <w:unhideWhenUsed/>
    <w:qFormat/>
    <w:rsid w:val="00845B92"/>
    <w:pPr>
      <w:ind w:left="720"/>
      <w:contextualSpacing/>
    </w:pPr>
  </w:style>
  <w:style w:type="character" w:styleId="UnresolvedMention">
    <w:name w:val="Unresolved Mention"/>
    <w:basedOn w:val="DefaultParagraphFont"/>
    <w:uiPriority w:val="99"/>
    <w:semiHidden/>
    <w:unhideWhenUsed/>
    <w:rsid w:val="00845B92"/>
    <w:rPr>
      <w:color w:val="605E5C"/>
      <w:shd w:val="clear" w:color="auto" w:fill="E1DFDD"/>
    </w:rPr>
  </w:style>
  <w:style w:type="paragraph" w:styleId="NoSpacing">
    <w:name w:val="No Spacing"/>
    <w:link w:val="NoSpacingChar"/>
    <w:uiPriority w:val="1"/>
    <w:qFormat/>
    <w:rsid w:val="00286506"/>
    <w:pPr>
      <w:spacing w:after="0" w:line="240" w:lineRule="auto"/>
    </w:pPr>
    <w:rPr>
      <w:kern w:val="0"/>
      <w:lang w:eastAsia="en-US"/>
      <w14:ligatures w14:val="none"/>
    </w:rPr>
  </w:style>
  <w:style w:type="character" w:customStyle="1" w:styleId="NoSpacingChar">
    <w:name w:val="No Spacing Char"/>
    <w:basedOn w:val="DefaultParagraphFont"/>
    <w:link w:val="NoSpacing"/>
    <w:uiPriority w:val="1"/>
    <w:rsid w:val="00286506"/>
    <w:rPr>
      <w:kern w:val="0"/>
      <w:lang w:eastAsia="en-US"/>
      <w14:ligatures w14:val="none"/>
    </w:rPr>
  </w:style>
  <w:style w:type="paragraph" w:styleId="TOC1">
    <w:name w:val="toc 1"/>
    <w:basedOn w:val="Normal"/>
    <w:next w:val="Normal"/>
    <w:autoRedefine/>
    <w:uiPriority w:val="39"/>
    <w:unhideWhenUsed/>
    <w:rsid w:val="00897188"/>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jpeg"/><Relationship Id="rId34" Type="http://schemas.openxmlformats.org/officeDocument/2006/relationships/hyperlink" Target="https://www.gcstechnologies.com/windows-defender-vs-microsoft-defender-whats-the-difference/#:~:text=Clunky%20interface%2C%20for%20example%2C%20the,more%20advanced%20protection%20is%20required"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learn.microsoft.com/en-us/windows/win32/fwp/windows-filtering-platform-start-page?utm_source=chatgpt.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geek-university.com/command-line-history/"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hyperlink" Target="https://www.maketecheasier.com/linux-df-du-command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linuxgenie.net/clear-terminal-screen-ubuntu/" TargetMode="External"/><Relationship Id="rId35" Type="http://schemas.openxmlformats.org/officeDocument/2006/relationships/hyperlink" Target="https://learn.microsoft.com/en-us/answers/questions/3892190/is-windows-defender-safe-enough-or-do-i-need-to-bu"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on\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376E8903A45F4860047EE6EEC32BC"/>
        <w:category>
          <w:name w:val="General"/>
          <w:gallery w:val="placeholder"/>
        </w:category>
        <w:types>
          <w:type w:val="bbPlcHdr"/>
        </w:types>
        <w:behaviors>
          <w:behavior w:val="content"/>
        </w:behaviors>
        <w:guid w:val="{89DB1314-AC60-4204-8E4A-6FB3DBF4ED1B}"/>
      </w:docPartPr>
      <w:docPartBody>
        <w:p w:rsidR="00E31FC0" w:rsidRDefault="00E31FC0" w:rsidP="00E31FC0">
          <w:pPr>
            <w:pStyle w:val="40E376E8903A45F4860047EE6EEC32BC"/>
          </w:pPr>
          <w:r>
            <w:rPr>
              <w:rFonts w:asciiTheme="majorHAnsi" w:eastAsiaTheme="majorEastAsia" w:hAnsiTheme="majorHAnsi" w:cstheme="majorBidi"/>
              <w:caps/>
              <w:color w:val="156082" w:themeColor="accent1"/>
              <w:sz w:val="80"/>
              <w:szCs w:val="80"/>
            </w:rPr>
            <w:t>[Document title]</w:t>
          </w:r>
        </w:p>
      </w:docPartBody>
    </w:docPart>
    <w:docPart>
      <w:docPartPr>
        <w:name w:val="4BDD2B9EAB8D4843BFC62FC0BA440779"/>
        <w:category>
          <w:name w:val="General"/>
          <w:gallery w:val="placeholder"/>
        </w:category>
        <w:types>
          <w:type w:val="bbPlcHdr"/>
        </w:types>
        <w:behaviors>
          <w:behavior w:val="content"/>
        </w:behaviors>
        <w:guid w:val="{3427B0B2-23B1-4674-B55B-81731EF0682E}"/>
      </w:docPartPr>
      <w:docPartBody>
        <w:p w:rsidR="00E31FC0" w:rsidRDefault="00E31FC0" w:rsidP="00E31FC0">
          <w:pPr>
            <w:pStyle w:val="4BDD2B9EAB8D4843BFC62FC0BA44077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C0"/>
    <w:rsid w:val="002E212B"/>
    <w:rsid w:val="003465C9"/>
    <w:rsid w:val="00403041"/>
    <w:rsid w:val="005E3DDA"/>
    <w:rsid w:val="00896FD0"/>
    <w:rsid w:val="00A060F8"/>
    <w:rsid w:val="00E31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Pr>
      <w:b/>
      <w:bCs/>
    </w:rPr>
  </w:style>
  <w:style w:type="paragraph" w:customStyle="1" w:styleId="40E376E8903A45F4860047EE6EEC32BC">
    <w:name w:val="40E376E8903A45F4860047EE6EEC32BC"/>
    <w:rsid w:val="00E31FC0"/>
  </w:style>
  <w:style w:type="paragraph" w:customStyle="1" w:styleId="4BDD2B9EAB8D4843BFC62FC0BA440779">
    <w:name w:val="4BDD2B9EAB8D4843BFC62FC0BA440779"/>
    <w:rsid w:val="00E31F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2025-10-24T00:00:00</PublishDate>
  <Abstract/>
  <CompanyAddress>Professor: Karry Elson</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2C2DCB-3412-42A2-A1FB-FD9939307C8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A62191D-A775-473C-BDD3-5B71FE268D79}">
  <ds:schemaRefs>
    <ds:schemaRef ds:uri="http://schemas.openxmlformats.org/officeDocument/2006/bibliography"/>
  </ds:schemaRefs>
</ds:datastoreItem>
</file>

<file path=customXml/itemProps4.xml><?xml version="1.0" encoding="utf-8"?>
<ds:datastoreItem xmlns:ds="http://schemas.openxmlformats.org/officeDocument/2006/customXml" ds:itemID="{953640D3-68B6-4040-A529-D1E85A0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2D6560C-08F9-4F24-927E-D03DD3B4B4B1}">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communication plan</Template>
  <TotalTime>290</TotalTime>
  <Pages>14</Pages>
  <Words>1519</Words>
  <Characters>8541</Characters>
  <Application>Microsoft Office Word</Application>
  <DocSecurity>0</DocSecurity>
  <Lines>284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150-T01                     Cybersecurity Foundations</dc:title>
  <dc:subject>MODULE 7: CHAPTER 9</dc:subject>
  <dc:creator>Jamison M Durham</dc:creator>
  <cp:keywords>CYB 150-T01 -</cp:keywords>
  <dc:description/>
  <cp:lastModifiedBy>Jamison M Durham</cp:lastModifiedBy>
  <cp:revision>178</cp:revision>
  <dcterms:created xsi:type="dcterms:W3CDTF">2025-10-24T22:24:00Z</dcterms:created>
  <dcterms:modified xsi:type="dcterms:W3CDTF">2025-10-25T03:53:00Z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