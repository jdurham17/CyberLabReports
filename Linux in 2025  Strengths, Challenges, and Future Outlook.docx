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94B6D2" w:themeColor="accent1"/>
          <w:kern w:val="22"/>
          <w:lang w:eastAsia="ja-JP"/>
          <w14:ligatures w14:val="standard"/>
        </w:rPr>
        <w:id w:val="836047489"/>
        <w:docPartObj>
          <w:docPartGallery w:val="Cover Pages"/>
          <w:docPartUnique/>
        </w:docPartObj>
      </w:sdtPr>
      <w:sdtEndPr>
        <w:rPr>
          <w:caps/>
          <w:color w:val="auto"/>
        </w:rPr>
      </w:sdtEndPr>
      <w:sdtContent>
        <w:p w14:paraId="6E072535" w14:textId="61C33591" w:rsidR="00286506" w:rsidRDefault="00286506">
          <w:pPr>
            <w:pStyle w:val="NoSpacing"/>
            <w:spacing w:before="1540" w:after="24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w:drawing>
              <wp:inline distT="0" distB="0" distL="0" distR="0" wp14:anchorId="2CAAAD93" wp14:editId="2AD1ACF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94B6D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0E376E8903A45F4860047EE6EEC32B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32B5220" w14:textId="34294587" w:rsidR="00286506" w:rsidRDefault="00286506">
              <w:pPr>
                <w:pStyle w:val="NoSpacing"/>
                <w:pBdr>
                  <w:top w:val="single" w:sz="6" w:space="6" w:color="94B6D2" w:themeColor="accent1"/>
                  <w:bottom w:val="single" w:sz="6" w:space="6" w:color="94B6D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80"/>
                  <w:szCs w:val="80"/>
                </w:rPr>
              </w:pP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CYB </w:t>
              </w:r>
              <w:r w:rsidR="00B00D77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110</w:t>
              </w: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-T0</w:t>
              </w:r>
              <w:r w:rsidR="00B00D77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2</w:t>
              </w:r>
              <w:r w:rsidR="007B6015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                     </w:t>
              </w:r>
              <w:r w:rsidR="00B00D77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Security with Linux</w:t>
              </w:r>
            </w:p>
          </w:sdtContent>
        </w:sdt>
        <w:p w14:paraId="4FFA5071" w14:textId="0861D677" w:rsidR="00286506" w:rsidRDefault="00000000">
          <w:pPr>
            <w:pStyle w:val="NoSpacing"/>
            <w:jc w:val="center"/>
            <w:rPr>
              <w:color w:val="94B6D2" w:themeColor="accent1"/>
              <w:sz w:val="28"/>
              <w:szCs w:val="28"/>
            </w:rPr>
          </w:pPr>
          <w:sdt>
            <w:sdtPr>
              <w:rPr>
                <w:color w:val="94B6D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BDD2B9EAB8D4843BFC62FC0BA44077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B00D77">
                <w:rPr>
                  <w:color w:val="94B6D2" w:themeColor="accent1"/>
                  <w:sz w:val="28"/>
                  <w:szCs w:val="28"/>
                </w:rPr>
                <w:t>Linux in 2025: Strengths, Challenges, and Future Outlook</w:t>
              </w:r>
            </w:sdtContent>
          </w:sdt>
        </w:p>
        <w:p w14:paraId="50ECEF71" w14:textId="77777777" w:rsidR="00286506" w:rsidRDefault="00286506">
          <w:pPr>
            <w:pStyle w:val="NoSpacing"/>
            <w:spacing w:before="48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E5E516" wp14:editId="369256E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94B6D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F3DE0" w14:textId="0A421472" w:rsidR="00286506" w:rsidRDefault="00B00D7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  <w:t>April 4, 2026</w:t>
                                    </w:r>
                                  </w:p>
                                </w:sdtContent>
                              </w:sdt>
                              <w:p w14:paraId="6BE5B674" w14:textId="3FB3525F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4B6D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239C">
                                      <w:rPr>
                                        <w:caps/>
                                        <w:color w:val="94B6D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695788C" w14:textId="0272CF98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94B6D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86506" w:rsidRPr="00286506">
                                      <w:rPr>
                                        <w:color w:val="94B6D2" w:themeColor="accent1"/>
                                      </w:rPr>
                                      <w:t xml:space="preserve">Professor: </w:t>
                                    </w:r>
                                    <w:r w:rsidR="00B00D77">
                                      <w:rPr>
                                        <w:color w:val="94B6D2" w:themeColor="accent1"/>
                                      </w:rPr>
                                      <w:t>Nathan Rackley</w:t>
                                    </w:r>
                                  </w:sdtContent>
                                </w:sdt>
                              </w:p>
                              <w:p w14:paraId="570E37AA" w14:textId="70208C2D" w:rsidR="00366EB9" w:rsidRDefault="00366EB9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r>
                                  <w:rPr>
                                    <w:color w:val="94B6D2" w:themeColor="accent1"/>
                                  </w:rPr>
                                  <w:t xml:space="preserve">Student: </w:t>
                                </w:r>
                                <w:r w:rsidR="00B00D77">
                                  <w:rPr>
                                    <w:color w:val="94B6D2" w:themeColor="accent1"/>
                                  </w:rPr>
                                  <w:t>Jamison Durham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E5E5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94B6D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F3DE0" w14:textId="0A421472" w:rsidR="00286506" w:rsidRDefault="00B00D7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  <w:t>April 4, 2026</w:t>
                              </w:r>
                            </w:p>
                          </w:sdtContent>
                        </w:sdt>
                        <w:p w14:paraId="6BE5B674" w14:textId="3FB3525F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94B6D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239C">
                                <w:rPr>
                                  <w:caps/>
                                  <w:color w:val="94B6D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695788C" w14:textId="0272CF98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olor w:val="94B6D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86506" w:rsidRPr="00286506">
                                <w:rPr>
                                  <w:color w:val="94B6D2" w:themeColor="accent1"/>
                                </w:rPr>
                                <w:t xml:space="preserve">Professor: </w:t>
                              </w:r>
                              <w:r w:rsidR="00B00D77">
                                <w:rPr>
                                  <w:color w:val="94B6D2" w:themeColor="accent1"/>
                                </w:rPr>
                                <w:t>Nathan Rackley</w:t>
                              </w:r>
                            </w:sdtContent>
                          </w:sdt>
                        </w:p>
                        <w:p w14:paraId="570E37AA" w14:textId="70208C2D" w:rsidR="00366EB9" w:rsidRDefault="00366EB9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r>
                            <w:rPr>
                              <w:color w:val="94B6D2" w:themeColor="accent1"/>
                            </w:rPr>
                            <w:t xml:space="preserve">Student: </w:t>
                          </w:r>
                          <w:r w:rsidR="00B00D77">
                            <w:rPr>
                              <w:color w:val="94B6D2" w:themeColor="accent1"/>
                            </w:rPr>
                            <w:t>Jamison Durham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94B6D2" w:themeColor="accent1"/>
            </w:rPr>
            <w:drawing>
              <wp:inline distT="0" distB="0" distL="0" distR="0" wp14:anchorId="271CDAEC" wp14:editId="1907650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E40C97" w14:textId="77777777" w:rsidR="00897188" w:rsidRDefault="00286506">
          <w:pPr>
            <w:spacing w:after="240" w:line="252" w:lineRule="auto"/>
            <w:ind w:left="0" w:right="0"/>
          </w:pPr>
          <w:r>
            <w:rPr>
              <w:caps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</w:rPr>
            <w:id w:val="14127353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9C3AF82" w14:textId="59B68C3C" w:rsidR="00897188" w:rsidRDefault="00897188" w:rsidP="00B00D77">
              <w:pPr>
                <w:pStyle w:val="TOCHeading"/>
                <w:ind w:left="0"/>
              </w:pPr>
              <w:r>
                <w:t>Table of Contents</w:t>
              </w:r>
            </w:p>
            <w:p w14:paraId="249745BF" w14:textId="4050D8D2" w:rsidR="00BB04E2" w:rsidRDefault="00897188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784626" w:history="1">
                <w:r w:rsidR="00BB04E2" w:rsidRPr="007B229E">
                  <w:rPr>
                    <w:rStyle w:val="Hyperlink"/>
                    <w:noProof/>
                  </w:rPr>
                  <w:t>Linux in 2025: Strengths, Challenges, and Future Outlook</w:t>
                </w:r>
                <w:r w:rsidR="00BB04E2">
                  <w:rPr>
                    <w:noProof/>
                    <w:webHidden/>
                  </w:rPr>
                  <w:tab/>
                </w:r>
                <w:r w:rsidR="00BB04E2">
                  <w:rPr>
                    <w:noProof/>
                    <w:webHidden/>
                  </w:rPr>
                  <w:fldChar w:fldCharType="begin"/>
                </w:r>
                <w:r w:rsidR="00BB04E2">
                  <w:rPr>
                    <w:noProof/>
                    <w:webHidden/>
                  </w:rPr>
                  <w:instrText xml:space="preserve"> PAGEREF _Toc228784626 \h </w:instrText>
                </w:r>
                <w:r w:rsidR="00BB04E2">
                  <w:rPr>
                    <w:noProof/>
                    <w:webHidden/>
                  </w:rPr>
                </w:r>
                <w:r w:rsidR="00BB04E2">
                  <w:rPr>
                    <w:noProof/>
                    <w:webHidden/>
                  </w:rPr>
                  <w:fldChar w:fldCharType="separate"/>
                </w:r>
                <w:r w:rsidR="00BB04E2">
                  <w:rPr>
                    <w:noProof/>
                    <w:webHidden/>
                  </w:rPr>
                  <w:t>2</w:t>
                </w:r>
                <w:r w:rsidR="00BB04E2">
                  <w:rPr>
                    <w:noProof/>
                    <w:webHidden/>
                  </w:rPr>
                  <w:fldChar w:fldCharType="end"/>
                </w:r>
              </w:hyperlink>
            </w:p>
            <w:p w14:paraId="5A5B656F" w14:textId="627D65DC" w:rsidR="00BB04E2" w:rsidRDefault="00BB04E2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w:pPr>
              <w:hyperlink w:anchor="_Toc228784627" w:history="1">
                <w:r w:rsidRPr="007B229E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_Toc228784627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30DFFA" w14:textId="7F4F443D" w:rsidR="00897188" w:rsidRDefault="008971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617A61A" w14:textId="14B0038C" w:rsidR="00286506" w:rsidRDefault="00000000">
          <w:pPr>
            <w:spacing w:after="240" w:line="252" w:lineRule="auto"/>
            <w:ind w:left="0" w:right="0"/>
            <w:rPr>
              <w:caps/>
            </w:rPr>
          </w:pPr>
        </w:p>
      </w:sdtContent>
    </w:sdt>
    <w:p w14:paraId="45877DCF" w14:textId="77777777" w:rsidR="00897188" w:rsidRDefault="00897188">
      <w:pPr>
        <w:spacing w:after="240" w:line="252" w:lineRule="auto"/>
        <w:ind w:left="0" w:right="0"/>
        <w:rPr>
          <w:rFonts w:asciiTheme="majorHAnsi" w:eastAsiaTheme="majorEastAsia" w:hAnsiTheme="majorHAnsi" w:cstheme="majorBidi"/>
          <w:caps/>
          <w:color w:val="355D7E" w:themeColor="accent1" w:themeShade="80"/>
          <w:sz w:val="28"/>
          <w:szCs w:val="28"/>
        </w:rPr>
      </w:pPr>
      <w:r>
        <w:br w:type="page"/>
      </w:r>
    </w:p>
    <w:bookmarkStart w:id="0" w:name="_Toc228784626"/>
    <w:p w14:paraId="35BE9CE2" w14:textId="77777777" w:rsidR="00B00D77" w:rsidRDefault="00B00D77" w:rsidP="00B00D77">
      <w:pPr>
        <w:pStyle w:val="Heading1"/>
        <w:jc w:val="center"/>
      </w:pPr>
      <w:sdt>
        <w:sdtPr>
          <w:alias w:val="Subtitle"/>
          <w:tag w:val=""/>
          <w:id w:val="-681906441"/>
          <w:placeholder>
            <w:docPart w:val="7F38A66EBF1040C7A4E6408B904740D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t>Linux in 2025: Strengths, Challenges, and Future Outlook</w:t>
          </w:r>
        </w:sdtContent>
      </w:sdt>
      <w:bookmarkEnd w:id="0"/>
    </w:p>
    <w:p w14:paraId="3175ADCC" w14:textId="77777777" w:rsidR="00B00D77" w:rsidRDefault="00B00D77" w:rsidP="00B00D77">
      <w:pPr>
        <w:pStyle w:val="Heading1"/>
      </w:pPr>
    </w:p>
    <w:p w14:paraId="709217F6" w14:textId="71B891DE" w:rsidR="00B459EC" w:rsidRDefault="00B00D77" w:rsidP="00386C56">
      <w:pPr>
        <w:spacing w:line="480" w:lineRule="auto"/>
        <w:rPr>
          <w:sz w:val="24"/>
          <w:szCs w:val="24"/>
        </w:rPr>
      </w:pPr>
      <w:r>
        <w:tab/>
      </w:r>
      <w:r w:rsidRPr="00386C56">
        <w:rPr>
          <w:sz w:val="24"/>
          <w:szCs w:val="24"/>
        </w:rPr>
        <w:t>Linux</w:t>
      </w:r>
      <w:r w:rsidR="009032A8">
        <w:rPr>
          <w:sz w:val="24"/>
          <w:szCs w:val="24"/>
        </w:rPr>
        <w:t>, the open source operating system kernel</w:t>
      </w:r>
      <w:r w:rsidR="008D6615">
        <w:rPr>
          <w:sz w:val="24"/>
          <w:szCs w:val="24"/>
        </w:rPr>
        <w:t xml:space="preserve">, first released in 1991, has evolved from much more than a curious </w:t>
      </w:r>
      <w:r w:rsidR="00ED7F56">
        <w:rPr>
          <w:sz w:val="24"/>
          <w:szCs w:val="24"/>
        </w:rPr>
        <w:t>hobby.  Now the Linux kernel is the backbone of modern technolo</w:t>
      </w:r>
      <w:r w:rsidR="004E74A3">
        <w:rPr>
          <w:sz w:val="24"/>
          <w:szCs w:val="24"/>
        </w:rPr>
        <w:t xml:space="preserve">gy as they power web servers, cloud infrastructures, </w:t>
      </w:r>
      <w:r w:rsidR="004A35EF">
        <w:rPr>
          <w:sz w:val="24"/>
          <w:szCs w:val="24"/>
        </w:rPr>
        <w:t>and even the construction of super computers</w:t>
      </w:r>
      <w:r w:rsidR="008E2EE0">
        <w:rPr>
          <w:sz w:val="24"/>
          <w:szCs w:val="24"/>
        </w:rPr>
        <w:t xml:space="preserve">.  Understanding the current state of Linux </w:t>
      </w:r>
      <w:r w:rsidR="00013D44">
        <w:rPr>
          <w:sz w:val="24"/>
          <w:szCs w:val="24"/>
        </w:rPr>
        <w:t xml:space="preserve">requires knowing both its strengths and weaknesses, as the technology community strives towards </w:t>
      </w:r>
      <w:r w:rsidR="00CC0666">
        <w:rPr>
          <w:sz w:val="24"/>
          <w:szCs w:val="24"/>
        </w:rPr>
        <w:t xml:space="preserve">greater </w:t>
      </w:r>
      <w:r w:rsidR="0026145E">
        <w:rPr>
          <w:sz w:val="24"/>
          <w:szCs w:val="24"/>
        </w:rPr>
        <w:t xml:space="preserve">usability and advancements. </w:t>
      </w:r>
      <w:r w:rsidR="007B1F5B">
        <w:rPr>
          <w:sz w:val="24"/>
          <w:szCs w:val="24"/>
        </w:rPr>
        <w:t>Linux i</w:t>
      </w:r>
      <w:r w:rsidR="00A9060E">
        <w:rPr>
          <w:sz w:val="24"/>
          <w:szCs w:val="24"/>
        </w:rPr>
        <w:t>s an ongoing development which is improving rapidly</w:t>
      </w:r>
      <w:r w:rsidR="000D0826">
        <w:rPr>
          <w:sz w:val="24"/>
          <w:szCs w:val="24"/>
        </w:rPr>
        <w:t xml:space="preserve">, covering topics and challenges such as </w:t>
      </w:r>
      <w:r w:rsidR="004A0D77">
        <w:rPr>
          <w:sz w:val="24"/>
          <w:szCs w:val="24"/>
        </w:rPr>
        <w:t xml:space="preserve">display systems, packaging formats, </w:t>
      </w:r>
      <w:r w:rsidR="004778CB">
        <w:rPr>
          <w:sz w:val="24"/>
          <w:szCs w:val="24"/>
        </w:rPr>
        <w:t>driver</w:t>
      </w:r>
      <w:r w:rsidR="004A0D77">
        <w:rPr>
          <w:sz w:val="24"/>
          <w:szCs w:val="24"/>
        </w:rPr>
        <w:t xml:space="preserve"> support, graphics, firmware</w:t>
      </w:r>
      <w:r w:rsidR="008E2EE0">
        <w:rPr>
          <w:sz w:val="24"/>
          <w:szCs w:val="24"/>
        </w:rPr>
        <w:t>,</w:t>
      </w:r>
      <w:r w:rsidR="00AA6C41">
        <w:rPr>
          <w:sz w:val="24"/>
          <w:szCs w:val="24"/>
        </w:rPr>
        <w:t xml:space="preserve"> fragmentation, and </w:t>
      </w:r>
      <w:r w:rsidR="008E2EE0">
        <w:rPr>
          <w:sz w:val="24"/>
          <w:szCs w:val="24"/>
        </w:rPr>
        <w:t xml:space="preserve">even gaming.  </w:t>
      </w:r>
    </w:p>
    <w:p w14:paraId="15898441" w14:textId="181DF30B" w:rsidR="00CC0666" w:rsidRDefault="00B459EC" w:rsidP="00386C5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One of the most frequently </w:t>
      </w:r>
      <w:r w:rsidR="00432305">
        <w:rPr>
          <w:sz w:val="24"/>
          <w:szCs w:val="24"/>
        </w:rPr>
        <w:t>reported weaknesses of the Linux system is its fragmentation.</w:t>
      </w:r>
      <w:r w:rsidR="005A046E">
        <w:rPr>
          <w:sz w:val="24"/>
          <w:szCs w:val="24"/>
        </w:rPr>
        <w:t xml:space="preserve">  Different from a single </w:t>
      </w:r>
      <w:r w:rsidR="00CF46E3">
        <w:rPr>
          <w:sz w:val="24"/>
          <w:szCs w:val="24"/>
        </w:rPr>
        <w:t>operating</w:t>
      </w:r>
      <w:r w:rsidR="005A046E">
        <w:rPr>
          <w:sz w:val="24"/>
          <w:szCs w:val="24"/>
        </w:rPr>
        <w:t xml:space="preserve"> system like Windows or macOS, Linux is </w:t>
      </w:r>
      <w:r w:rsidR="00E51CE7">
        <w:rPr>
          <w:sz w:val="24"/>
          <w:szCs w:val="24"/>
        </w:rPr>
        <w:t>a diverse system of distributions (distros) which each make different choices about is environment, systems, package managers, and default applications.</w:t>
      </w:r>
      <w:r w:rsidR="00C40BE9">
        <w:rPr>
          <w:sz w:val="24"/>
          <w:szCs w:val="24"/>
        </w:rPr>
        <w:t xml:space="preserve">  In 2025, the Linux framework includes hundreds of distributions</w:t>
      </w:r>
      <w:r w:rsidR="00B96D1C">
        <w:rPr>
          <w:sz w:val="24"/>
          <w:szCs w:val="24"/>
        </w:rPr>
        <w:t xml:space="preserve"> such as Debian/Ubuntu, Fedora/Red Ha</w:t>
      </w:r>
      <w:r w:rsidR="005F51C7">
        <w:rPr>
          <w:sz w:val="24"/>
          <w:szCs w:val="24"/>
        </w:rPr>
        <w:t>t, and their derivatives.  While this diversity is somewhat a strength</w:t>
      </w:r>
      <w:r w:rsidR="001A4922">
        <w:rPr>
          <w:sz w:val="24"/>
          <w:szCs w:val="24"/>
        </w:rPr>
        <w:t xml:space="preserve">, it also poses </w:t>
      </w:r>
      <w:r w:rsidR="00A85CBC">
        <w:rPr>
          <w:sz w:val="24"/>
          <w:szCs w:val="24"/>
        </w:rPr>
        <w:t>challenges</w:t>
      </w:r>
      <w:r w:rsidR="001A4922">
        <w:rPr>
          <w:sz w:val="24"/>
          <w:szCs w:val="24"/>
        </w:rPr>
        <w:t xml:space="preserve"> for software developers, end users, and hardware manufacturers.</w:t>
      </w:r>
      <w:r w:rsidR="00727AF4">
        <w:rPr>
          <w:sz w:val="24"/>
          <w:szCs w:val="24"/>
        </w:rPr>
        <w:t xml:space="preserve">  There has been numerous </w:t>
      </w:r>
      <w:r w:rsidR="0018779D">
        <w:rPr>
          <w:sz w:val="24"/>
          <w:szCs w:val="24"/>
        </w:rPr>
        <w:t xml:space="preserve">recent efforts to ensure that the applications can operate across multiple desktop environments through </w:t>
      </w:r>
      <w:r w:rsidR="00190699">
        <w:rPr>
          <w:sz w:val="24"/>
          <w:szCs w:val="24"/>
        </w:rPr>
        <w:t xml:space="preserve">individual projects.  One of these projects is freedesktop.org </w:t>
      </w:r>
      <w:r w:rsidR="004025BF">
        <w:rPr>
          <w:sz w:val="24"/>
          <w:szCs w:val="24"/>
        </w:rPr>
        <w:t xml:space="preserve">which remains the primary form for cross-desktop standards. </w:t>
      </w:r>
    </w:p>
    <w:p w14:paraId="1AB764E7" w14:textId="12401B6E" w:rsidR="00FB1254" w:rsidRDefault="005860EC" w:rsidP="00386C5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544732">
        <w:rPr>
          <w:sz w:val="24"/>
          <w:szCs w:val="24"/>
        </w:rPr>
        <w:t>Throughout time, Linux has used distribution specific package</w:t>
      </w:r>
      <w:r w:rsidR="007F782F">
        <w:rPr>
          <w:sz w:val="24"/>
          <w:szCs w:val="24"/>
        </w:rPr>
        <w:t xml:space="preserve"> managers such as apt/dpkg for Debian based systems</w:t>
      </w:r>
      <w:r w:rsidR="0071092D">
        <w:rPr>
          <w:sz w:val="24"/>
          <w:szCs w:val="24"/>
        </w:rPr>
        <w:t xml:space="preserve">, dnf/rpm for Fedora and Red Hat, and pacman for Arch.  </w:t>
      </w:r>
      <w:r w:rsidR="00096092">
        <w:rPr>
          <w:sz w:val="24"/>
          <w:szCs w:val="24"/>
        </w:rPr>
        <w:lastRenderedPageBreak/>
        <w:t xml:space="preserve">Package managers are simply software tools that automate </w:t>
      </w:r>
      <w:proofErr w:type="gramStart"/>
      <w:r w:rsidR="00096092">
        <w:rPr>
          <w:sz w:val="24"/>
          <w:szCs w:val="24"/>
        </w:rPr>
        <w:t>installing</w:t>
      </w:r>
      <w:proofErr w:type="gramEnd"/>
      <w:r w:rsidR="00096092">
        <w:rPr>
          <w:sz w:val="24"/>
          <w:szCs w:val="24"/>
        </w:rPr>
        <w:t xml:space="preserve">, upgrading, </w:t>
      </w:r>
      <w:r w:rsidR="00A85CBC">
        <w:rPr>
          <w:sz w:val="24"/>
          <w:szCs w:val="24"/>
        </w:rPr>
        <w:t>configuring,</w:t>
      </w:r>
      <w:r w:rsidR="00096092">
        <w:rPr>
          <w:sz w:val="24"/>
          <w:szCs w:val="24"/>
        </w:rPr>
        <w:t xml:space="preserve"> and removing computer programs an</w:t>
      </w:r>
      <w:r w:rsidR="00BF4968">
        <w:rPr>
          <w:sz w:val="24"/>
          <w:szCs w:val="24"/>
        </w:rPr>
        <w:t xml:space="preserve">d libraries.  </w:t>
      </w:r>
      <w:r w:rsidR="0071092D">
        <w:rPr>
          <w:sz w:val="24"/>
          <w:szCs w:val="24"/>
        </w:rPr>
        <w:t xml:space="preserve">These tools </w:t>
      </w:r>
      <w:r w:rsidR="00580D4A">
        <w:rPr>
          <w:sz w:val="24"/>
          <w:szCs w:val="24"/>
        </w:rPr>
        <w:t>work closely with each distribution’s repositories</w:t>
      </w:r>
      <w:r w:rsidR="00AC3A76">
        <w:rPr>
          <w:sz w:val="24"/>
          <w:szCs w:val="24"/>
        </w:rPr>
        <w:t xml:space="preserve">, providing security audited software that is tested on </w:t>
      </w:r>
      <w:r w:rsidR="00164364">
        <w:rPr>
          <w:sz w:val="24"/>
          <w:szCs w:val="24"/>
        </w:rPr>
        <w:t>each specific system.</w:t>
      </w:r>
      <w:r w:rsidR="005B0E40">
        <w:rPr>
          <w:sz w:val="24"/>
          <w:szCs w:val="24"/>
        </w:rPr>
        <w:t xml:space="preserve">  Traditional packages are still considered necessary and vital to the system components, software, and developer tools</w:t>
      </w:r>
      <w:r w:rsidR="00E93C54">
        <w:rPr>
          <w:sz w:val="24"/>
          <w:szCs w:val="24"/>
        </w:rPr>
        <w:t xml:space="preserve"> as they offer </w:t>
      </w:r>
      <w:r w:rsidR="0099659B">
        <w:rPr>
          <w:sz w:val="24"/>
          <w:szCs w:val="24"/>
        </w:rPr>
        <w:t>close integrations with the rest of the operating system.  However,</w:t>
      </w:r>
      <w:r w:rsidR="006F7B2A">
        <w:rPr>
          <w:sz w:val="24"/>
          <w:szCs w:val="24"/>
        </w:rPr>
        <w:t xml:space="preserve"> </w:t>
      </w:r>
      <w:r w:rsidR="00E013F4">
        <w:rPr>
          <w:sz w:val="24"/>
          <w:szCs w:val="24"/>
        </w:rPr>
        <w:t xml:space="preserve">there is a clear difference in running one package on one distro versus running it on another.  For example, an application packaged for Ubuntu </w:t>
      </w:r>
      <w:r w:rsidR="00557515">
        <w:rPr>
          <w:sz w:val="24"/>
          <w:szCs w:val="24"/>
        </w:rPr>
        <w:t xml:space="preserve">might not run on Fedora without rewriting the packaging command.  For developers who wish to support multiple </w:t>
      </w:r>
      <w:r w:rsidR="00396043">
        <w:rPr>
          <w:sz w:val="24"/>
          <w:szCs w:val="24"/>
        </w:rPr>
        <w:t xml:space="preserve">distributions, this creates a stronger divide as it can result in outdated software in </w:t>
      </w:r>
      <w:r w:rsidR="006D22E4">
        <w:rPr>
          <w:sz w:val="24"/>
          <w:szCs w:val="24"/>
        </w:rPr>
        <w:t>repositories.</w:t>
      </w:r>
      <w:r w:rsidR="00725F0F">
        <w:rPr>
          <w:sz w:val="24"/>
          <w:szCs w:val="24"/>
        </w:rPr>
        <w:t xml:space="preserve">  The solution of universal packaging</w:t>
      </w:r>
      <w:r w:rsidR="00FB1254">
        <w:rPr>
          <w:sz w:val="24"/>
          <w:szCs w:val="24"/>
        </w:rPr>
        <w:t xml:space="preserve"> </w:t>
      </w:r>
      <w:r w:rsidR="00725F0F">
        <w:rPr>
          <w:sz w:val="24"/>
          <w:szCs w:val="24"/>
        </w:rPr>
        <w:t>has emerged over the last decade</w:t>
      </w:r>
      <w:r w:rsidR="00FB1254">
        <w:rPr>
          <w:sz w:val="24"/>
          <w:szCs w:val="24"/>
        </w:rPr>
        <w:t xml:space="preserve"> </w:t>
      </w:r>
      <w:r w:rsidR="00FB1254">
        <w:rPr>
          <w:sz w:val="24"/>
          <w:szCs w:val="24"/>
        </w:rPr>
        <w:t>such as flatpack and snap</w:t>
      </w:r>
      <w:r w:rsidR="00FB1254">
        <w:rPr>
          <w:sz w:val="24"/>
          <w:szCs w:val="24"/>
        </w:rPr>
        <w:t>,</w:t>
      </w:r>
      <w:r w:rsidR="00725F0F">
        <w:rPr>
          <w:sz w:val="24"/>
          <w:szCs w:val="24"/>
        </w:rPr>
        <w:t xml:space="preserve"> although efforts are still being made to bring these to all distros.</w:t>
      </w:r>
    </w:p>
    <w:p w14:paraId="3D1224B6" w14:textId="77777777" w:rsidR="007F511A" w:rsidRDefault="00FB1254" w:rsidP="002C70E2">
      <w:pPr>
        <w:spacing w:line="480" w:lineRule="auto"/>
        <w:ind w:firstLine="648"/>
        <w:rPr>
          <w:sz w:val="24"/>
          <w:szCs w:val="24"/>
        </w:rPr>
      </w:pPr>
      <w:r>
        <w:rPr>
          <w:sz w:val="24"/>
          <w:szCs w:val="24"/>
        </w:rPr>
        <w:t xml:space="preserve">Display systems </w:t>
      </w:r>
      <w:r w:rsidR="00C973A9">
        <w:rPr>
          <w:sz w:val="24"/>
          <w:szCs w:val="24"/>
        </w:rPr>
        <w:t xml:space="preserve">are another ongoing </w:t>
      </w:r>
      <w:r w:rsidR="00AF3742">
        <w:rPr>
          <w:sz w:val="24"/>
          <w:szCs w:val="24"/>
        </w:rPr>
        <w:t xml:space="preserve">legacy </w:t>
      </w:r>
      <w:r w:rsidR="008E3D33">
        <w:rPr>
          <w:sz w:val="24"/>
          <w:szCs w:val="24"/>
        </w:rPr>
        <w:t>in the Linux community.</w:t>
      </w:r>
      <w:r w:rsidR="00AF3742">
        <w:rPr>
          <w:sz w:val="24"/>
          <w:szCs w:val="24"/>
        </w:rPr>
        <w:t xml:space="preserve">  For decades, the X Window System </w:t>
      </w:r>
      <w:r w:rsidR="005E05FC">
        <w:rPr>
          <w:sz w:val="24"/>
          <w:szCs w:val="24"/>
        </w:rPr>
        <w:t>(X11) served as the foundation for Linux graphical desktops.</w:t>
      </w:r>
      <w:r w:rsidR="007744A0">
        <w:rPr>
          <w:sz w:val="24"/>
          <w:szCs w:val="24"/>
        </w:rPr>
        <w:t xml:space="preserve">  X11 works well with network transparency, </w:t>
      </w:r>
      <w:r w:rsidR="003A0B2F">
        <w:rPr>
          <w:sz w:val="24"/>
          <w:szCs w:val="24"/>
        </w:rPr>
        <w:t>extensibility</w:t>
      </w:r>
      <w:r w:rsidR="007744A0">
        <w:rPr>
          <w:sz w:val="24"/>
          <w:szCs w:val="24"/>
        </w:rPr>
        <w:t>, and overall compatibility</w:t>
      </w:r>
      <w:r w:rsidR="001E0283">
        <w:rPr>
          <w:sz w:val="24"/>
          <w:szCs w:val="24"/>
        </w:rPr>
        <w:t>.  Although these things have a positive tone for Linux, over time it acc</w:t>
      </w:r>
      <w:r w:rsidR="00476FAD">
        <w:rPr>
          <w:sz w:val="24"/>
          <w:szCs w:val="24"/>
        </w:rPr>
        <w:t>umulates significant debt.  As of 2025, X11 is in maintenance mode</w:t>
      </w:r>
      <w:r w:rsidR="00B43355">
        <w:rPr>
          <w:sz w:val="24"/>
          <w:szCs w:val="24"/>
        </w:rPr>
        <w:t xml:space="preserve"> with improvements with security fixes and critical bug patches, although there are no new feature developments.  </w:t>
      </w:r>
      <w:r w:rsidR="006C3095">
        <w:rPr>
          <w:sz w:val="24"/>
          <w:szCs w:val="24"/>
        </w:rPr>
        <w:t>Moving into 2026, the question is if X11 will be replaced</w:t>
      </w:r>
      <w:r w:rsidR="00506AF7">
        <w:rPr>
          <w:sz w:val="24"/>
          <w:szCs w:val="24"/>
        </w:rPr>
        <w:t>, as Wayland is competing heavily.</w:t>
      </w:r>
      <w:r w:rsidR="006D071C">
        <w:rPr>
          <w:sz w:val="24"/>
          <w:szCs w:val="24"/>
        </w:rPr>
        <w:t xml:space="preserve">  Wayland being the primary competitor is being designed to replace X11, making </w:t>
      </w:r>
      <w:r w:rsidR="0089689E">
        <w:rPr>
          <w:sz w:val="24"/>
          <w:szCs w:val="24"/>
        </w:rPr>
        <w:t>significant advancements since its introduction.</w:t>
      </w:r>
      <w:r w:rsidR="007F511A">
        <w:rPr>
          <w:sz w:val="24"/>
          <w:szCs w:val="24"/>
        </w:rPr>
        <w:t xml:space="preserve">  Currently, the new Linux desktop installations default to Wayland sessions.  </w:t>
      </w:r>
    </w:p>
    <w:p w14:paraId="4A6F2708" w14:textId="77777777" w:rsidR="003A1BF1" w:rsidRDefault="00601AEA" w:rsidP="002C70E2">
      <w:pPr>
        <w:spacing w:line="480" w:lineRule="auto"/>
        <w:ind w:firstLine="648"/>
        <w:rPr>
          <w:sz w:val="24"/>
          <w:szCs w:val="24"/>
        </w:rPr>
      </w:pPr>
      <w:r>
        <w:rPr>
          <w:sz w:val="24"/>
          <w:szCs w:val="24"/>
        </w:rPr>
        <w:t xml:space="preserve">Hardware driver supports has been an ongoing improvement for Linux as it faces persistent challenges.  </w:t>
      </w:r>
      <w:r w:rsidR="008B28CD">
        <w:rPr>
          <w:sz w:val="24"/>
          <w:szCs w:val="24"/>
        </w:rPr>
        <w:t>The Linux kernel includes a large collections of open-source drivers</w:t>
      </w:r>
      <w:r w:rsidR="00B05F65">
        <w:rPr>
          <w:sz w:val="24"/>
          <w:szCs w:val="24"/>
        </w:rPr>
        <w:t xml:space="preserve">, </w:t>
      </w:r>
      <w:r w:rsidR="00B05F65">
        <w:rPr>
          <w:sz w:val="24"/>
          <w:szCs w:val="24"/>
        </w:rPr>
        <w:lastRenderedPageBreak/>
        <w:t>covering the majority of common hardware.  Most consumer laptops, desktops, network adapters, and controllers work with a modern Linux kernel, making this an easy setup process.</w:t>
      </w:r>
      <w:r w:rsidR="0035576C">
        <w:rPr>
          <w:sz w:val="24"/>
          <w:szCs w:val="24"/>
        </w:rPr>
        <w:t xml:space="preserve">  Even Wi-Fi adapters remain a concern </w:t>
      </w:r>
      <w:r w:rsidR="00EF3067">
        <w:rPr>
          <w:sz w:val="24"/>
          <w:szCs w:val="24"/>
        </w:rPr>
        <w:t xml:space="preserve">while they use Intel hardware.  Bluetooth </w:t>
      </w:r>
      <w:r w:rsidR="00F952A4">
        <w:rPr>
          <w:sz w:val="24"/>
          <w:szCs w:val="24"/>
        </w:rPr>
        <w:t xml:space="preserve">has improved for Linux although it still faces challenges with certain chips.  </w:t>
      </w:r>
      <w:r w:rsidR="00B05F65">
        <w:rPr>
          <w:sz w:val="24"/>
          <w:szCs w:val="24"/>
        </w:rPr>
        <w:t xml:space="preserve">Although this addresses the issue with </w:t>
      </w:r>
      <w:r w:rsidR="000A5382">
        <w:rPr>
          <w:sz w:val="24"/>
          <w:szCs w:val="24"/>
        </w:rPr>
        <w:t>firmware</w:t>
      </w:r>
      <w:r w:rsidR="00005977">
        <w:rPr>
          <w:sz w:val="24"/>
          <w:szCs w:val="24"/>
        </w:rPr>
        <w:t>.</w:t>
      </w:r>
      <w:r w:rsidR="000A5382">
        <w:rPr>
          <w:sz w:val="24"/>
          <w:szCs w:val="24"/>
        </w:rPr>
        <w:t xml:space="preserve">  Many components of the Linux machine re</w:t>
      </w:r>
      <w:r w:rsidR="00114331">
        <w:rPr>
          <w:sz w:val="24"/>
          <w:szCs w:val="24"/>
        </w:rPr>
        <w:t>ly on Wi-Fi adapters, Bluetooth modules, graphic cards, requiring binary firmware to function.</w:t>
      </w:r>
      <w:r w:rsidR="00BF6900">
        <w:rPr>
          <w:sz w:val="24"/>
          <w:szCs w:val="24"/>
        </w:rPr>
        <w:t xml:space="preserve">  The Linux kernel provides infrastructures for allowing firmware to load through the </w:t>
      </w:r>
      <w:r w:rsidR="003A1BF1">
        <w:rPr>
          <w:sz w:val="24"/>
          <w:szCs w:val="24"/>
        </w:rPr>
        <w:t xml:space="preserve">Linux </w:t>
      </w:r>
      <w:r w:rsidR="00BF6900">
        <w:rPr>
          <w:sz w:val="24"/>
          <w:szCs w:val="24"/>
        </w:rPr>
        <w:t xml:space="preserve">firmware packages.  </w:t>
      </w:r>
      <w:r w:rsidR="003A1BF1">
        <w:rPr>
          <w:sz w:val="24"/>
          <w:szCs w:val="24"/>
        </w:rPr>
        <w:t>Although</w:t>
      </w:r>
      <w:r w:rsidR="00BF6900">
        <w:rPr>
          <w:sz w:val="24"/>
          <w:szCs w:val="24"/>
        </w:rPr>
        <w:t xml:space="preserve"> this can cause some trouble with various vendors.  As far as 2025 and 2026, </w:t>
      </w:r>
      <w:r w:rsidR="007757D4">
        <w:rPr>
          <w:sz w:val="24"/>
          <w:szCs w:val="24"/>
        </w:rPr>
        <w:t>firmware coverage has improved with the provision of more firmware providers.</w:t>
      </w:r>
      <w:r w:rsidR="00A46666">
        <w:rPr>
          <w:sz w:val="24"/>
          <w:szCs w:val="24"/>
        </w:rPr>
        <w:t xml:space="preserve">  Updates for Linux firmware can be made possible through the </w:t>
      </w:r>
      <w:r w:rsidR="00FA610B">
        <w:rPr>
          <w:sz w:val="24"/>
          <w:szCs w:val="24"/>
        </w:rPr>
        <w:t xml:space="preserve">fwupd tool </w:t>
      </w:r>
      <w:r w:rsidR="00D631E2">
        <w:rPr>
          <w:sz w:val="24"/>
          <w:szCs w:val="24"/>
        </w:rPr>
        <w:t xml:space="preserve">which supports hardware directly </w:t>
      </w:r>
      <w:r w:rsidR="003A1BF1">
        <w:rPr>
          <w:sz w:val="24"/>
          <w:szCs w:val="24"/>
        </w:rPr>
        <w:t>through</w:t>
      </w:r>
      <w:r w:rsidR="00D631E2">
        <w:rPr>
          <w:sz w:val="24"/>
          <w:szCs w:val="24"/>
        </w:rPr>
        <w:t xml:space="preserve"> the </w:t>
      </w:r>
      <w:r w:rsidR="003A1BF1">
        <w:rPr>
          <w:sz w:val="24"/>
          <w:szCs w:val="24"/>
        </w:rPr>
        <w:t>distribution’s software center.</w:t>
      </w:r>
    </w:p>
    <w:p w14:paraId="6DD9082C" w14:textId="77777777" w:rsidR="000D688C" w:rsidRDefault="003A1BF1" w:rsidP="002C70E2">
      <w:pPr>
        <w:spacing w:line="480" w:lineRule="auto"/>
        <w:ind w:firstLine="648"/>
        <w:rPr>
          <w:sz w:val="24"/>
          <w:szCs w:val="24"/>
        </w:rPr>
      </w:pPr>
      <w:r>
        <w:rPr>
          <w:sz w:val="24"/>
          <w:szCs w:val="24"/>
        </w:rPr>
        <w:tab/>
      </w:r>
      <w:r w:rsidR="009E39EB">
        <w:rPr>
          <w:sz w:val="24"/>
          <w:szCs w:val="24"/>
        </w:rPr>
        <w:t>AMD</w:t>
      </w:r>
      <w:r w:rsidR="003B0334">
        <w:rPr>
          <w:sz w:val="24"/>
          <w:szCs w:val="24"/>
        </w:rPr>
        <w:t>’</w:t>
      </w:r>
      <w:r w:rsidR="009E39EB">
        <w:rPr>
          <w:sz w:val="24"/>
          <w:szCs w:val="24"/>
        </w:rPr>
        <w:t xml:space="preserve">s </w:t>
      </w:r>
      <w:r w:rsidR="00FE3B9A">
        <w:rPr>
          <w:sz w:val="24"/>
          <w:szCs w:val="24"/>
        </w:rPr>
        <w:t>graphic</w:t>
      </w:r>
      <w:r w:rsidR="003B0334">
        <w:rPr>
          <w:sz w:val="24"/>
          <w:szCs w:val="24"/>
        </w:rPr>
        <w:t xml:space="preserve"> driver is essential as it allows the operating system to communicate </w:t>
      </w:r>
      <w:r w:rsidR="00FE3B9A">
        <w:rPr>
          <w:sz w:val="24"/>
          <w:szCs w:val="24"/>
        </w:rPr>
        <w:t>with</w:t>
      </w:r>
      <w:r w:rsidR="003B0334">
        <w:rPr>
          <w:sz w:val="24"/>
          <w:szCs w:val="24"/>
        </w:rPr>
        <w:t xml:space="preserve"> and control graphic</w:t>
      </w:r>
      <w:r w:rsidR="00FE3B9A">
        <w:rPr>
          <w:sz w:val="24"/>
          <w:szCs w:val="24"/>
        </w:rPr>
        <w:t xml:space="preserve"> hardware.  This especially has made a huge improvement over the past decade.</w:t>
      </w:r>
      <w:r w:rsidR="00AE5C5F">
        <w:rPr>
          <w:sz w:val="24"/>
          <w:szCs w:val="24"/>
        </w:rPr>
        <w:t xml:space="preserve">  Through the combination of open source kernel drivers </w:t>
      </w:r>
      <w:r w:rsidR="0086421A">
        <w:rPr>
          <w:sz w:val="24"/>
          <w:szCs w:val="24"/>
        </w:rPr>
        <w:t xml:space="preserve">and Vulkan drivers, </w:t>
      </w:r>
      <w:r w:rsidR="00126CB7">
        <w:rPr>
          <w:sz w:val="24"/>
          <w:szCs w:val="24"/>
        </w:rPr>
        <w:t xml:space="preserve">this provides an extraordinary </w:t>
      </w:r>
      <w:r w:rsidR="00FD58A1">
        <w:rPr>
          <w:sz w:val="24"/>
          <w:szCs w:val="24"/>
        </w:rPr>
        <w:t xml:space="preserve">graphic support for Linux.  Although Linux tends to be </w:t>
      </w:r>
      <w:r w:rsidR="0048096B">
        <w:rPr>
          <w:sz w:val="24"/>
          <w:szCs w:val="24"/>
        </w:rPr>
        <w:t>on top with graphics, Windows is still high in competition</w:t>
      </w:r>
      <w:r w:rsidR="00984DB2">
        <w:rPr>
          <w:sz w:val="24"/>
          <w:szCs w:val="24"/>
        </w:rPr>
        <w:t xml:space="preserve"> as they both strive for kernel-level GPU scheduling.</w:t>
      </w:r>
      <w:r w:rsidR="00994673">
        <w:rPr>
          <w:sz w:val="24"/>
          <w:szCs w:val="24"/>
        </w:rPr>
        <w:t xml:space="preserve">  Nvidia still remains the most complex provider for Linux </w:t>
      </w:r>
      <w:r w:rsidR="00C701DB">
        <w:rPr>
          <w:sz w:val="24"/>
          <w:szCs w:val="24"/>
        </w:rPr>
        <w:t xml:space="preserve">drivers as it has influenced </w:t>
      </w:r>
      <w:proofErr w:type="gramStart"/>
      <w:r w:rsidR="00C701DB">
        <w:rPr>
          <w:sz w:val="24"/>
          <w:szCs w:val="24"/>
        </w:rPr>
        <w:t>a strong performance</w:t>
      </w:r>
      <w:proofErr w:type="gramEnd"/>
      <w:r w:rsidR="00C701DB">
        <w:rPr>
          <w:sz w:val="24"/>
          <w:szCs w:val="24"/>
        </w:rPr>
        <w:t xml:space="preserve">, although recently, there has been problems with compatibility for new kernel versions.  As of 2025 and 2026, Linux still has the upper hand as they have a high GPU performance through </w:t>
      </w:r>
      <w:r w:rsidR="00E91D89">
        <w:rPr>
          <w:sz w:val="24"/>
          <w:szCs w:val="24"/>
        </w:rPr>
        <w:t xml:space="preserve">providers like Nvidia. </w:t>
      </w:r>
    </w:p>
    <w:p w14:paraId="6D478DDA" w14:textId="5699ABC8" w:rsidR="00B6678F" w:rsidRDefault="000D688C" w:rsidP="002C70E2">
      <w:pPr>
        <w:spacing w:line="480" w:lineRule="auto"/>
        <w:ind w:firstLine="648"/>
        <w:rPr>
          <w:sz w:val="24"/>
          <w:szCs w:val="24"/>
        </w:rPr>
      </w:pPr>
      <w:r>
        <w:rPr>
          <w:sz w:val="24"/>
          <w:szCs w:val="24"/>
        </w:rPr>
        <w:tab/>
        <w:t xml:space="preserve">Gaming on Linux has undergone </w:t>
      </w:r>
      <w:r w:rsidR="00FC7457">
        <w:rPr>
          <w:sz w:val="24"/>
          <w:szCs w:val="24"/>
        </w:rPr>
        <w:t>tremendous transformations in the last five years.  Through the introductions of Proton and the release of Steam Deck</w:t>
      </w:r>
      <w:r w:rsidR="007807DA">
        <w:rPr>
          <w:sz w:val="24"/>
          <w:szCs w:val="24"/>
        </w:rPr>
        <w:t xml:space="preserve">, Linux still remains </w:t>
      </w:r>
      <w:r w:rsidR="007807DA">
        <w:rPr>
          <w:sz w:val="24"/>
          <w:szCs w:val="24"/>
        </w:rPr>
        <w:lastRenderedPageBreak/>
        <w:t>the primary competitor for gaming devices and applications.</w:t>
      </w:r>
      <w:r w:rsidR="00013DB5">
        <w:rPr>
          <w:sz w:val="24"/>
          <w:szCs w:val="24"/>
        </w:rPr>
        <w:t xml:space="preserve">  Games that had no Linux support now </w:t>
      </w:r>
      <w:r w:rsidR="00CC5276">
        <w:rPr>
          <w:sz w:val="24"/>
          <w:szCs w:val="24"/>
        </w:rPr>
        <w:t xml:space="preserve">run at high performances through Proton’s advancements in the last few years.  Although these are </w:t>
      </w:r>
      <w:r w:rsidR="00D90AEE">
        <w:rPr>
          <w:sz w:val="24"/>
          <w:szCs w:val="24"/>
        </w:rPr>
        <w:t>improvements</w:t>
      </w:r>
      <w:r w:rsidR="00CC5276">
        <w:rPr>
          <w:sz w:val="24"/>
          <w:szCs w:val="24"/>
        </w:rPr>
        <w:t>, Linux still lacks in anti</w:t>
      </w:r>
      <w:r w:rsidR="00D90AEE">
        <w:rPr>
          <w:sz w:val="24"/>
          <w:szCs w:val="24"/>
        </w:rPr>
        <w:t>-cheating.</w:t>
      </w:r>
      <w:r w:rsidR="00FA59BA">
        <w:rPr>
          <w:sz w:val="24"/>
          <w:szCs w:val="24"/>
        </w:rPr>
        <w:t xml:space="preserve">  Many developers remain </w:t>
      </w:r>
      <w:r w:rsidR="00B6678F">
        <w:rPr>
          <w:sz w:val="24"/>
          <w:szCs w:val="24"/>
        </w:rPr>
        <w:t>incompatible</w:t>
      </w:r>
      <w:r w:rsidR="00134606">
        <w:rPr>
          <w:sz w:val="24"/>
          <w:szCs w:val="24"/>
        </w:rPr>
        <w:t xml:space="preserve"> with Linux due to their anti-cheat restrictions.  Other multiplayer games rely on kernel </w:t>
      </w:r>
      <w:r w:rsidR="00123D28">
        <w:rPr>
          <w:sz w:val="24"/>
          <w:szCs w:val="24"/>
        </w:rPr>
        <w:t>level integrations of anti-cheat systems, where Linux falls behind</w:t>
      </w:r>
      <w:r w:rsidR="00AB4BD9">
        <w:rPr>
          <w:sz w:val="24"/>
          <w:szCs w:val="24"/>
        </w:rPr>
        <w:t>.</w:t>
      </w:r>
      <w:r w:rsidR="00B6678F">
        <w:rPr>
          <w:sz w:val="24"/>
          <w:szCs w:val="24"/>
        </w:rPr>
        <w:t xml:space="preserve">  Overall Linux still remains a key competitor in recent years for its gaming advancements. </w:t>
      </w:r>
    </w:p>
    <w:p w14:paraId="0233B4E9" w14:textId="14605F3A" w:rsidR="00897188" w:rsidRPr="00386C56" w:rsidRDefault="00B6678F" w:rsidP="002C70E2">
      <w:pPr>
        <w:spacing w:line="480" w:lineRule="auto"/>
        <w:ind w:firstLine="648"/>
        <w:rPr>
          <w:rFonts w:asciiTheme="majorHAnsi" w:eastAsiaTheme="majorEastAsia" w:hAnsiTheme="majorHAnsi" w:cstheme="majorBidi"/>
          <w:color w:val="355D7E" w:themeColor="accent1" w:themeShade="80"/>
          <w:sz w:val="24"/>
          <w:szCs w:val="24"/>
        </w:rPr>
      </w:pPr>
      <w:r>
        <w:rPr>
          <w:sz w:val="24"/>
          <w:szCs w:val="24"/>
        </w:rPr>
        <w:tab/>
      </w:r>
      <w:r w:rsidR="00D2273C">
        <w:rPr>
          <w:sz w:val="24"/>
          <w:szCs w:val="24"/>
        </w:rPr>
        <w:t>Overall, the</w:t>
      </w:r>
      <w:r>
        <w:rPr>
          <w:sz w:val="24"/>
          <w:szCs w:val="24"/>
        </w:rPr>
        <w:t xml:space="preserve"> recent state if Linux is one </w:t>
      </w:r>
      <w:r w:rsidR="00B21DB7">
        <w:rPr>
          <w:sz w:val="24"/>
          <w:szCs w:val="24"/>
        </w:rPr>
        <w:t>of huge progress, and persistent advancements, all while continuing to face challenges.</w:t>
      </w:r>
      <w:r w:rsidR="00831153">
        <w:rPr>
          <w:sz w:val="24"/>
          <w:szCs w:val="24"/>
        </w:rPr>
        <w:t xml:space="preserve">  From its </w:t>
      </w:r>
      <w:r w:rsidR="00FD44A0">
        <w:rPr>
          <w:sz w:val="24"/>
          <w:szCs w:val="24"/>
        </w:rPr>
        <w:t>fragmented</w:t>
      </w:r>
      <w:r w:rsidR="00831153">
        <w:rPr>
          <w:sz w:val="24"/>
          <w:szCs w:val="24"/>
        </w:rPr>
        <w:t xml:space="preserve"> distributions to its advances in display systems, driver support, graphics, firmware, and </w:t>
      </w:r>
      <w:r w:rsidR="00FD44A0">
        <w:rPr>
          <w:sz w:val="24"/>
          <w:szCs w:val="24"/>
        </w:rPr>
        <w:t>gaming</w:t>
      </w:r>
      <w:r w:rsidR="00831153">
        <w:rPr>
          <w:sz w:val="24"/>
          <w:szCs w:val="24"/>
        </w:rPr>
        <w:t xml:space="preserve"> Linux </w:t>
      </w:r>
      <w:r w:rsidR="00CE73A1">
        <w:rPr>
          <w:sz w:val="24"/>
          <w:szCs w:val="24"/>
        </w:rPr>
        <w:t>reveals is areas of advancement while focusing on continued growth</w:t>
      </w:r>
      <w:r w:rsidR="00FD44A0">
        <w:rPr>
          <w:sz w:val="24"/>
          <w:szCs w:val="24"/>
        </w:rPr>
        <w:t xml:space="preserve"> for not only end users but for developers and providers.  Efforts will continue to grow and advance for universal packaging formats, transitions to Wayland, </w:t>
      </w:r>
      <w:r w:rsidR="0085074C">
        <w:rPr>
          <w:sz w:val="24"/>
          <w:szCs w:val="24"/>
        </w:rPr>
        <w:t xml:space="preserve">improved firmware tools, and even closing gaps through Protons projects with competitors.  While there are some inconsistencies, </w:t>
      </w:r>
      <w:r w:rsidR="00B472C9">
        <w:rPr>
          <w:sz w:val="24"/>
          <w:szCs w:val="24"/>
        </w:rPr>
        <w:t xml:space="preserve">Linux will continue to be a necessity for not </w:t>
      </w:r>
      <w:r w:rsidR="00555E03">
        <w:rPr>
          <w:sz w:val="24"/>
          <w:szCs w:val="24"/>
        </w:rPr>
        <w:t>only</w:t>
      </w:r>
      <w:r w:rsidR="00B472C9">
        <w:rPr>
          <w:sz w:val="24"/>
          <w:szCs w:val="24"/>
        </w:rPr>
        <w:t xml:space="preserve"> the tech</w:t>
      </w:r>
      <w:r w:rsidR="00555E03">
        <w:rPr>
          <w:sz w:val="24"/>
          <w:szCs w:val="24"/>
        </w:rPr>
        <w:t xml:space="preserve"> users</w:t>
      </w:r>
      <w:r w:rsidR="00B472C9">
        <w:rPr>
          <w:sz w:val="24"/>
          <w:szCs w:val="24"/>
        </w:rPr>
        <w:t xml:space="preserve">, but also for the future of </w:t>
      </w:r>
      <w:r w:rsidR="00555E03">
        <w:rPr>
          <w:sz w:val="24"/>
          <w:szCs w:val="24"/>
        </w:rPr>
        <w:t xml:space="preserve">cybersecurity professionals. </w:t>
      </w:r>
      <w:r w:rsidR="00897188" w:rsidRPr="00386C56">
        <w:rPr>
          <w:sz w:val="24"/>
          <w:szCs w:val="24"/>
        </w:rPr>
        <w:br w:type="page"/>
      </w:r>
    </w:p>
    <w:p w14:paraId="0F05830B" w14:textId="0991D062" w:rsidR="00897188" w:rsidRDefault="00897188" w:rsidP="000254F6">
      <w:pPr>
        <w:pStyle w:val="Heading1"/>
        <w:ind w:left="0"/>
      </w:pPr>
      <w:bookmarkStart w:id="1" w:name="_Toc228784627"/>
      <w:r>
        <w:lastRenderedPageBreak/>
        <w:t>References</w:t>
      </w:r>
      <w:bookmarkEnd w:id="1"/>
    </w:p>
    <w:p w14:paraId="4B31869C" w14:textId="63075005" w:rsidR="00897188" w:rsidRDefault="005A26D6" w:rsidP="00897188">
      <w:pPr>
        <w:pStyle w:val="ListParagraph"/>
        <w:numPr>
          <w:ilvl w:val="0"/>
          <w:numId w:val="25"/>
        </w:numPr>
      </w:pPr>
      <w:hyperlink r:id="rId14" w:history="1">
        <w:r w:rsidRPr="00BB4054">
          <w:rPr>
            <w:rStyle w:val="Hyperlink"/>
          </w:rPr>
          <w:t>https://www.kernel.org/doc/html/latest/</w:t>
        </w:r>
      </w:hyperlink>
    </w:p>
    <w:p w14:paraId="19AB9DB4" w14:textId="3E6CB04B" w:rsidR="00136E3F" w:rsidRDefault="00136E3F" w:rsidP="00897188">
      <w:pPr>
        <w:pStyle w:val="ListParagraph"/>
        <w:numPr>
          <w:ilvl w:val="0"/>
          <w:numId w:val="25"/>
        </w:numPr>
      </w:pPr>
      <w:hyperlink r:id="rId15" w:history="1">
        <w:r w:rsidRPr="00D87AE5">
          <w:rPr>
            <w:rStyle w:val="Hyperlink"/>
          </w:rPr>
          <w:t>https://medium.com/@support_23433/linux-in-2025-why-im-still-not-switching-away-6b6303ee0b27</w:t>
        </w:r>
      </w:hyperlink>
      <w:r>
        <w:t xml:space="preserve"> </w:t>
      </w:r>
    </w:p>
    <w:p w14:paraId="21357452" w14:textId="49072D8F" w:rsidR="005A26D6" w:rsidRDefault="005471F6" w:rsidP="00897188">
      <w:pPr>
        <w:pStyle w:val="ListParagraph"/>
        <w:numPr>
          <w:ilvl w:val="0"/>
          <w:numId w:val="25"/>
        </w:numPr>
      </w:pPr>
      <w:hyperlink r:id="rId16" w:history="1">
        <w:r w:rsidRPr="00D87AE5">
          <w:rPr>
            <w:rStyle w:val="Hyperlink"/>
          </w:rPr>
          <w:t>https://fwupd.org</w:t>
        </w:r>
      </w:hyperlink>
      <w:r>
        <w:t xml:space="preserve"> </w:t>
      </w:r>
    </w:p>
    <w:p w14:paraId="1A0384A5" w14:textId="1DB14684" w:rsidR="00103233" w:rsidRDefault="00103233" w:rsidP="00AB64DB">
      <w:pPr>
        <w:pStyle w:val="ListParagraph"/>
        <w:numPr>
          <w:ilvl w:val="0"/>
          <w:numId w:val="25"/>
        </w:numPr>
        <w:spacing w:after="0"/>
      </w:pPr>
      <w:hyperlink r:id="rId17" w:history="1">
        <w:r w:rsidRPr="00D87AE5">
          <w:rPr>
            <w:rStyle w:val="Hyperlink"/>
          </w:rPr>
          <w:t>https://www.redhat.com/en/blog/red-hat-enterprise-linux-2025-making-linux-do-more</w:t>
        </w:r>
      </w:hyperlink>
      <w:r>
        <w:t xml:space="preserve"> </w:t>
      </w:r>
    </w:p>
    <w:p w14:paraId="07B0F36B" w14:textId="7E90F492" w:rsidR="00030AA4" w:rsidRDefault="00910F53" w:rsidP="00AB64DB">
      <w:pPr>
        <w:pStyle w:val="ListParagraph"/>
        <w:numPr>
          <w:ilvl w:val="0"/>
          <w:numId w:val="25"/>
        </w:numPr>
        <w:spacing w:after="0"/>
      </w:pPr>
      <w:hyperlink r:id="rId18" w:history="1">
        <w:r w:rsidRPr="00D87AE5">
          <w:rPr>
            <w:rStyle w:val="Hyperlink"/>
          </w:rPr>
          <w:t>https://github.com/NVIDIA/open-gpu-kernel-modules</w:t>
        </w:r>
      </w:hyperlink>
      <w:r>
        <w:t xml:space="preserve"> </w:t>
      </w:r>
    </w:p>
    <w:p w14:paraId="17C3D3F2" w14:textId="2FCB7DCA" w:rsidR="000B76F0" w:rsidRDefault="000B76F0" w:rsidP="00AB64DB">
      <w:pPr>
        <w:pStyle w:val="ListParagraph"/>
        <w:numPr>
          <w:ilvl w:val="0"/>
          <w:numId w:val="25"/>
        </w:numPr>
        <w:spacing w:after="0"/>
      </w:pPr>
      <w:hyperlink r:id="rId19" w:history="1">
        <w:r w:rsidRPr="00D87AE5">
          <w:rPr>
            <w:rStyle w:val="Hyperlink"/>
          </w:rPr>
          <w:t>https://wayland.freedesktop.org/</w:t>
        </w:r>
      </w:hyperlink>
      <w:r>
        <w:t xml:space="preserve"> </w:t>
      </w:r>
    </w:p>
    <w:p w14:paraId="3E06140B" w14:textId="074AD41F" w:rsidR="00AB64DB" w:rsidRPr="00845B92" w:rsidRDefault="00AB64DB" w:rsidP="00AB64DB">
      <w:pPr>
        <w:pStyle w:val="ListParagraph"/>
        <w:numPr>
          <w:ilvl w:val="0"/>
          <w:numId w:val="25"/>
        </w:numPr>
        <w:spacing w:after="0" w:line="480" w:lineRule="auto"/>
        <w:jc w:val="both"/>
      </w:pPr>
      <w:hyperlink r:id="rId20" w:history="1">
        <w:r w:rsidRPr="00D87AE5">
          <w:rPr>
            <w:rStyle w:val="Hyperlink"/>
          </w:rPr>
          <w:t>https://github.com/ValveSoftware/Proton</w:t>
        </w:r>
      </w:hyperlink>
    </w:p>
    <w:sectPr w:rsidR="00AB64DB" w:rsidRPr="00845B92">
      <w:footerReference w:type="default" r:id="rId21"/>
      <w:headerReference w:type="firs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D2DC" w14:textId="77777777" w:rsidR="00B4538A" w:rsidRDefault="00B4538A">
      <w:r>
        <w:separator/>
      </w:r>
    </w:p>
    <w:p w14:paraId="048DFA6C" w14:textId="77777777" w:rsidR="00B4538A" w:rsidRDefault="00B4538A"/>
  </w:endnote>
  <w:endnote w:type="continuationSeparator" w:id="0">
    <w:p w14:paraId="28FE55A1" w14:textId="77777777" w:rsidR="00B4538A" w:rsidRDefault="00B4538A">
      <w:r>
        <w:continuationSeparator/>
      </w:r>
    </w:p>
    <w:p w14:paraId="4027D077" w14:textId="77777777" w:rsidR="00B4538A" w:rsidRDefault="00B45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04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A9E0F" w14:textId="63DB20F2" w:rsidR="00845B92" w:rsidRDefault="00845B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2DE84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0DCC4" w14:textId="77777777" w:rsidR="00B4538A" w:rsidRDefault="00B4538A">
      <w:r>
        <w:separator/>
      </w:r>
    </w:p>
    <w:p w14:paraId="4E71F876" w14:textId="77777777" w:rsidR="00B4538A" w:rsidRDefault="00B4538A"/>
  </w:footnote>
  <w:footnote w:type="continuationSeparator" w:id="0">
    <w:p w14:paraId="3F59A491" w14:textId="77777777" w:rsidR="00B4538A" w:rsidRDefault="00B4538A">
      <w:r>
        <w:continuationSeparator/>
      </w:r>
    </w:p>
    <w:p w14:paraId="6D0B242B" w14:textId="77777777" w:rsidR="00B4538A" w:rsidRDefault="00B45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2CBE" w14:textId="77777777" w:rsidR="00736E05" w:rsidRDefault="00736E0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4C8890" wp14:editId="531FD8EC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angle 3" descr="Decorative sidebar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Decorative sidebar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7855D2C" id="Group 2" o:spid="_x0000_s1026" alt="&quot;&quot;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">
              <v:rect id="Rectangle 3" o:spid="_x0000_s1027" alt="Decorative sidebar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angle 5" o:spid="_x0000_s1028" alt="Decorative sidebar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E633B"/>
    <w:multiLevelType w:val="hybridMultilevel"/>
    <w:tmpl w:val="1FE290E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105A6D2C"/>
    <w:multiLevelType w:val="hybridMultilevel"/>
    <w:tmpl w:val="395AAA6C"/>
    <w:lvl w:ilvl="0" w:tplc="097649A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33AF6"/>
    <w:multiLevelType w:val="hybridMultilevel"/>
    <w:tmpl w:val="535E921C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1003D"/>
    <w:multiLevelType w:val="hybridMultilevel"/>
    <w:tmpl w:val="9FA85F02"/>
    <w:lvl w:ilvl="0" w:tplc="099E5804">
      <w:start w:val="5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C5463"/>
    <w:multiLevelType w:val="hybridMultilevel"/>
    <w:tmpl w:val="53DEFF44"/>
    <w:lvl w:ilvl="0" w:tplc="9D44BD2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194456"/>
    <w:multiLevelType w:val="hybridMultilevel"/>
    <w:tmpl w:val="BB66B2F2"/>
    <w:lvl w:ilvl="0" w:tplc="04090019">
      <w:start w:val="1"/>
      <w:numFmt w:val="lowerLetter"/>
      <w:lvlText w:val="%1.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401B7DB6"/>
    <w:multiLevelType w:val="hybridMultilevel"/>
    <w:tmpl w:val="351AA7B2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421270C9"/>
    <w:multiLevelType w:val="hybridMultilevel"/>
    <w:tmpl w:val="343C6CA2"/>
    <w:lvl w:ilvl="0" w:tplc="4DF8948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65C25"/>
    <w:multiLevelType w:val="hybridMultilevel"/>
    <w:tmpl w:val="79AAE452"/>
    <w:lvl w:ilvl="0" w:tplc="FFEED83E"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82D22"/>
    <w:multiLevelType w:val="hybridMultilevel"/>
    <w:tmpl w:val="65F26976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19B7254"/>
    <w:multiLevelType w:val="hybridMultilevel"/>
    <w:tmpl w:val="5D06056A"/>
    <w:lvl w:ilvl="0" w:tplc="040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94EB6"/>
    <w:multiLevelType w:val="hybridMultilevel"/>
    <w:tmpl w:val="E968CCD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73D03058"/>
    <w:multiLevelType w:val="hybridMultilevel"/>
    <w:tmpl w:val="6A027044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75FE7470"/>
    <w:multiLevelType w:val="hybridMultilevel"/>
    <w:tmpl w:val="63344514"/>
    <w:lvl w:ilvl="0" w:tplc="E140CF5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765618918">
    <w:abstractNumId w:val="9"/>
  </w:num>
  <w:num w:numId="2" w16cid:durableId="1991515325">
    <w:abstractNumId w:val="13"/>
  </w:num>
  <w:num w:numId="3" w16cid:durableId="61369614">
    <w:abstractNumId w:val="7"/>
  </w:num>
  <w:num w:numId="4" w16cid:durableId="753823653">
    <w:abstractNumId w:val="6"/>
  </w:num>
  <w:num w:numId="5" w16cid:durableId="1805659767">
    <w:abstractNumId w:val="5"/>
  </w:num>
  <w:num w:numId="6" w16cid:durableId="1058086621">
    <w:abstractNumId w:val="4"/>
  </w:num>
  <w:num w:numId="7" w16cid:durableId="156189996">
    <w:abstractNumId w:val="8"/>
  </w:num>
  <w:num w:numId="8" w16cid:durableId="763307396">
    <w:abstractNumId w:val="3"/>
  </w:num>
  <w:num w:numId="9" w16cid:durableId="1017465580">
    <w:abstractNumId w:val="2"/>
  </w:num>
  <w:num w:numId="10" w16cid:durableId="330374274">
    <w:abstractNumId w:val="1"/>
  </w:num>
  <w:num w:numId="11" w16cid:durableId="573050526">
    <w:abstractNumId w:val="0"/>
  </w:num>
  <w:num w:numId="12" w16cid:durableId="2142184410">
    <w:abstractNumId w:val="10"/>
  </w:num>
  <w:num w:numId="13" w16cid:durableId="1561478859">
    <w:abstractNumId w:val="23"/>
  </w:num>
  <w:num w:numId="14" w16cid:durableId="435297556">
    <w:abstractNumId w:val="20"/>
  </w:num>
  <w:num w:numId="15" w16cid:durableId="1526289305">
    <w:abstractNumId w:val="22"/>
  </w:num>
  <w:num w:numId="16" w16cid:durableId="1881700311">
    <w:abstractNumId w:val="17"/>
  </w:num>
  <w:num w:numId="17" w16cid:durableId="2113086783">
    <w:abstractNumId w:val="14"/>
  </w:num>
  <w:num w:numId="18" w16cid:durableId="1099640074">
    <w:abstractNumId w:val="12"/>
  </w:num>
  <w:num w:numId="19" w16cid:durableId="411390288">
    <w:abstractNumId w:val="15"/>
  </w:num>
  <w:num w:numId="20" w16cid:durableId="1574463682">
    <w:abstractNumId w:val="16"/>
  </w:num>
  <w:num w:numId="21" w16cid:durableId="1993486998">
    <w:abstractNumId w:val="21"/>
  </w:num>
  <w:num w:numId="22" w16cid:durableId="668560165">
    <w:abstractNumId w:val="19"/>
  </w:num>
  <w:num w:numId="23" w16cid:durableId="2109963837">
    <w:abstractNumId w:val="18"/>
  </w:num>
  <w:num w:numId="24" w16cid:durableId="612203621">
    <w:abstractNumId w:val="11"/>
  </w:num>
  <w:num w:numId="25" w16cid:durableId="10478716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92"/>
    <w:rsid w:val="00005977"/>
    <w:rsid w:val="00013D44"/>
    <w:rsid w:val="00013DB5"/>
    <w:rsid w:val="000254F6"/>
    <w:rsid w:val="00030AA4"/>
    <w:rsid w:val="00036AE1"/>
    <w:rsid w:val="00067E02"/>
    <w:rsid w:val="000913F3"/>
    <w:rsid w:val="00096092"/>
    <w:rsid w:val="000A32B6"/>
    <w:rsid w:val="000A5382"/>
    <w:rsid w:val="000B76F0"/>
    <w:rsid w:val="000B7EE5"/>
    <w:rsid w:val="000D0826"/>
    <w:rsid w:val="000D55E1"/>
    <w:rsid w:val="000D688C"/>
    <w:rsid w:val="00103233"/>
    <w:rsid w:val="001036BE"/>
    <w:rsid w:val="00107509"/>
    <w:rsid w:val="00107CB6"/>
    <w:rsid w:val="00114331"/>
    <w:rsid w:val="00115B28"/>
    <w:rsid w:val="00123D28"/>
    <w:rsid w:val="00126CB7"/>
    <w:rsid w:val="0013333F"/>
    <w:rsid w:val="00134606"/>
    <w:rsid w:val="00136E3F"/>
    <w:rsid w:val="00164364"/>
    <w:rsid w:val="0018779D"/>
    <w:rsid w:val="00190699"/>
    <w:rsid w:val="00193898"/>
    <w:rsid w:val="001A4922"/>
    <w:rsid w:val="001B5B74"/>
    <w:rsid w:val="001E0283"/>
    <w:rsid w:val="001E6E6D"/>
    <w:rsid w:val="00231976"/>
    <w:rsid w:val="0026145E"/>
    <w:rsid w:val="00286506"/>
    <w:rsid w:val="002B21AE"/>
    <w:rsid w:val="002C70E2"/>
    <w:rsid w:val="00312DD5"/>
    <w:rsid w:val="0033593E"/>
    <w:rsid w:val="0033759D"/>
    <w:rsid w:val="003465C9"/>
    <w:rsid w:val="0035576C"/>
    <w:rsid w:val="00366EB9"/>
    <w:rsid w:val="00386C56"/>
    <w:rsid w:val="00396043"/>
    <w:rsid w:val="003A0B2F"/>
    <w:rsid w:val="003A1BF1"/>
    <w:rsid w:val="003B0334"/>
    <w:rsid w:val="004025BF"/>
    <w:rsid w:val="00432305"/>
    <w:rsid w:val="004534A5"/>
    <w:rsid w:val="004566FA"/>
    <w:rsid w:val="00476FAD"/>
    <w:rsid w:val="004778CB"/>
    <w:rsid w:val="0048096B"/>
    <w:rsid w:val="00495232"/>
    <w:rsid w:val="004A0D77"/>
    <w:rsid w:val="004A35EF"/>
    <w:rsid w:val="004A4EC4"/>
    <w:rsid w:val="004C6008"/>
    <w:rsid w:val="004D3800"/>
    <w:rsid w:val="004E74A3"/>
    <w:rsid w:val="00506AF7"/>
    <w:rsid w:val="005331CA"/>
    <w:rsid w:val="00542F8A"/>
    <w:rsid w:val="00544732"/>
    <w:rsid w:val="005471F6"/>
    <w:rsid w:val="005504AE"/>
    <w:rsid w:val="00555E03"/>
    <w:rsid w:val="00557515"/>
    <w:rsid w:val="0056103A"/>
    <w:rsid w:val="00580D4A"/>
    <w:rsid w:val="005860EC"/>
    <w:rsid w:val="005912E4"/>
    <w:rsid w:val="005A046E"/>
    <w:rsid w:val="005A26D6"/>
    <w:rsid w:val="005B0E40"/>
    <w:rsid w:val="005E05FC"/>
    <w:rsid w:val="005F0C3F"/>
    <w:rsid w:val="005F51C7"/>
    <w:rsid w:val="00601AEA"/>
    <w:rsid w:val="00660B21"/>
    <w:rsid w:val="006C3095"/>
    <w:rsid w:val="006D071C"/>
    <w:rsid w:val="006D22E4"/>
    <w:rsid w:val="006F7B2A"/>
    <w:rsid w:val="0071092D"/>
    <w:rsid w:val="00714CE5"/>
    <w:rsid w:val="00725F0F"/>
    <w:rsid w:val="00727AF4"/>
    <w:rsid w:val="00736E05"/>
    <w:rsid w:val="007744A0"/>
    <w:rsid w:val="007757D4"/>
    <w:rsid w:val="007807DA"/>
    <w:rsid w:val="00797F7C"/>
    <w:rsid w:val="007B1F5B"/>
    <w:rsid w:val="007B6015"/>
    <w:rsid w:val="007F511A"/>
    <w:rsid w:val="007F782F"/>
    <w:rsid w:val="00822A8D"/>
    <w:rsid w:val="00831153"/>
    <w:rsid w:val="00831731"/>
    <w:rsid w:val="00845B92"/>
    <w:rsid w:val="0085074C"/>
    <w:rsid w:val="00852FE0"/>
    <w:rsid w:val="0086421A"/>
    <w:rsid w:val="00874542"/>
    <w:rsid w:val="0089689E"/>
    <w:rsid w:val="00896FD0"/>
    <w:rsid w:val="00897188"/>
    <w:rsid w:val="008B28CD"/>
    <w:rsid w:val="008C1CEA"/>
    <w:rsid w:val="008C7D0D"/>
    <w:rsid w:val="008D6615"/>
    <w:rsid w:val="008E2EE0"/>
    <w:rsid w:val="008E3D33"/>
    <w:rsid w:val="009032A8"/>
    <w:rsid w:val="00907CBB"/>
    <w:rsid w:val="00910F53"/>
    <w:rsid w:val="00913AE4"/>
    <w:rsid w:val="00917BF3"/>
    <w:rsid w:val="00955C6D"/>
    <w:rsid w:val="00976A9B"/>
    <w:rsid w:val="00984DB2"/>
    <w:rsid w:val="0099384F"/>
    <w:rsid w:val="00994673"/>
    <w:rsid w:val="0099659B"/>
    <w:rsid w:val="009A32A1"/>
    <w:rsid w:val="009A5871"/>
    <w:rsid w:val="009E39EB"/>
    <w:rsid w:val="009E439F"/>
    <w:rsid w:val="00A060F8"/>
    <w:rsid w:val="00A10B7E"/>
    <w:rsid w:val="00A13FEA"/>
    <w:rsid w:val="00A4239C"/>
    <w:rsid w:val="00A46666"/>
    <w:rsid w:val="00A551B7"/>
    <w:rsid w:val="00A72CC5"/>
    <w:rsid w:val="00A85CBC"/>
    <w:rsid w:val="00A9060E"/>
    <w:rsid w:val="00AA6C41"/>
    <w:rsid w:val="00AB4BD9"/>
    <w:rsid w:val="00AB64DB"/>
    <w:rsid w:val="00AC3A76"/>
    <w:rsid w:val="00AE5C5F"/>
    <w:rsid w:val="00AF3742"/>
    <w:rsid w:val="00B00D77"/>
    <w:rsid w:val="00B05F65"/>
    <w:rsid w:val="00B21DB7"/>
    <w:rsid w:val="00B229E9"/>
    <w:rsid w:val="00B37408"/>
    <w:rsid w:val="00B43355"/>
    <w:rsid w:val="00B4538A"/>
    <w:rsid w:val="00B459EC"/>
    <w:rsid w:val="00B472C9"/>
    <w:rsid w:val="00B55F12"/>
    <w:rsid w:val="00B6678F"/>
    <w:rsid w:val="00B74191"/>
    <w:rsid w:val="00B87079"/>
    <w:rsid w:val="00B90C9D"/>
    <w:rsid w:val="00B96D1C"/>
    <w:rsid w:val="00BB04E2"/>
    <w:rsid w:val="00BD3A12"/>
    <w:rsid w:val="00BE436D"/>
    <w:rsid w:val="00BF4968"/>
    <w:rsid w:val="00BF6900"/>
    <w:rsid w:val="00C14852"/>
    <w:rsid w:val="00C40BE9"/>
    <w:rsid w:val="00C41938"/>
    <w:rsid w:val="00C64264"/>
    <w:rsid w:val="00C64B77"/>
    <w:rsid w:val="00C701DB"/>
    <w:rsid w:val="00C973A9"/>
    <w:rsid w:val="00CB5473"/>
    <w:rsid w:val="00CC0666"/>
    <w:rsid w:val="00CC5276"/>
    <w:rsid w:val="00CE73A1"/>
    <w:rsid w:val="00CF3893"/>
    <w:rsid w:val="00CF46E3"/>
    <w:rsid w:val="00D041BA"/>
    <w:rsid w:val="00D2059A"/>
    <w:rsid w:val="00D2273C"/>
    <w:rsid w:val="00D25598"/>
    <w:rsid w:val="00D34946"/>
    <w:rsid w:val="00D631E2"/>
    <w:rsid w:val="00D87485"/>
    <w:rsid w:val="00D90AEE"/>
    <w:rsid w:val="00DA0B66"/>
    <w:rsid w:val="00E013F4"/>
    <w:rsid w:val="00E279B8"/>
    <w:rsid w:val="00E51CE7"/>
    <w:rsid w:val="00E6205D"/>
    <w:rsid w:val="00E756E6"/>
    <w:rsid w:val="00E91D89"/>
    <w:rsid w:val="00E93C54"/>
    <w:rsid w:val="00EA05B8"/>
    <w:rsid w:val="00EB203B"/>
    <w:rsid w:val="00EC257F"/>
    <w:rsid w:val="00ED7F56"/>
    <w:rsid w:val="00EF3067"/>
    <w:rsid w:val="00F3249F"/>
    <w:rsid w:val="00F76169"/>
    <w:rsid w:val="00F952A4"/>
    <w:rsid w:val="00FA59BA"/>
    <w:rsid w:val="00FA610B"/>
    <w:rsid w:val="00FB1254"/>
    <w:rsid w:val="00FC7457"/>
    <w:rsid w:val="00FD44A0"/>
    <w:rsid w:val="00FD58A1"/>
    <w:rsid w:val="00FE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34CA74"/>
  <w15:chartTrackingRefBased/>
  <w15:docId w15:val="{8C8C17D4-CED0-4D97-BE01-2BCEC915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99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spacing w:after="0"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abletext">
    <w:name w:val="Table text"/>
    <w:basedOn w:val="Normal"/>
    <w:uiPriority w:val="1"/>
    <w:qFormat/>
    <w:pPr>
      <w:spacing w:before="120" w:after="0"/>
    </w:p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">
    <w:name w:val="Image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ListParagraph">
    <w:name w:val="List Paragraph"/>
    <w:basedOn w:val="Normal"/>
    <w:uiPriority w:val="34"/>
    <w:unhideWhenUsed/>
    <w:qFormat/>
    <w:rsid w:val="00845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5B9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86506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6506"/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188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github.com/NVIDIA/open-gpu-kernel-modules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redhat.com/en/blog/red-hat-enterprise-linux-2025-making-linux-do-mor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wupd.org" TargetMode="External"/><Relationship Id="rId20" Type="http://schemas.openxmlformats.org/officeDocument/2006/relationships/hyperlink" Target="https://github.com/ValveSoftware/Proton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medium.com/@support_23433/linux-in-2025-why-im-still-not-switching-away-6b6303ee0b27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ayland.freedesktop.org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kernel.org/doc/html/latest/" TargetMode="External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son\AppData\Roaming\Microsoft\Templates\Project%20communicati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76E8903A45F4860047EE6EEC3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B1314-AC60-4204-8E4A-6FB3DBF4ED1B}"/>
      </w:docPartPr>
      <w:docPartBody>
        <w:p w:rsidR="00E31FC0" w:rsidRDefault="00E31FC0" w:rsidP="00E31FC0">
          <w:pPr>
            <w:pStyle w:val="40E376E8903A45F4860047EE6EEC32B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BDD2B9EAB8D4843BFC62FC0BA44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B0B2-23B1-4674-B55B-81731EF0682E}"/>
      </w:docPartPr>
      <w:docPartBody>
        <w:p w:rsidR="00E31FC0" w:rsidRDefault="00E31FC0" w:rsidP="00E31FC0">
          <w:pPr>
            <w:pStyle w:val="4BDD2B9EAB8D4843BFC62FC0BA44077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7F38A66EBF1040C7A4E6408B9047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F497B-70A3-47A9-8E92-A88EBEFDDFED}"/>
      </w:docPartPr>
      <w:docPartBody>
        <w:p w:rsidR="00000000" w:rsidRDefault="00AB1DA8" w:rsidP="00AB1DA8">
          <w:pPr>
            <w:pStyle w:val="7F38A66EBF1040C7A4E6408B904740D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C0"/>
    <w:rsid w:val="003465C9"/>
    <w:rsid w:val="00542F8A"/>
    <w:rsid w:val="005E3DDA"/>
    <w:rsid w:val="00816C14"/>
    <w:rsid w:val="00896FD0"/>
    <w:rsid w:val="00A060F8"/>
    <w:rsid w:val="00AB1DA8"/>
    <w:rsid w:val="00E3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40E376E8903A45F4860047EE6EEC32BC">
    <w:name w:val="40E376E8903A45F4860047EE6EEC32BC"/>
    <w:rsid w:val="00E31FC0"/>
  </w:style>
  <w:style w:type="paragraph" w:customStyle="1" w:styleId="4BDD2B9EAB8D4843BFC62FC0BA440779">
    <w:name w:val="4BDD2B9EAB8D4843BFC62FC0BA440779"/>
    <w:rsid w:val="00E31FC0"/>
  </w:style>
  <w:style w:type="paragraph" w:customStyle="1" w:styleId="7F38A66EBF1040C7A4E6408B904740D7">
    <w:name w:val="7F38A66EBF1040C7A4E6408B904740D7"/>
    <w:rsid w:val="00AB1D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2026-04-04T00:00:00</PublishDate>
  <Abstract/>
  <CompanyAddress>Professor: Nathan Rackley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2C2DCB-3412-42A2-A1FB-FD9939307C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A62191D-A775-473C-BDD3-5B71FE268D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3640D3-68B6-4040-A529-D1E85A012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2D6560C-08F9-4F24-927E-D03DD3B4B4B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communication plan.dotx</Template>
  <TotalTime>678</TotalTime>
  <Pages>7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110-T02                     Security with Linux</dc:title>
  <dc:subject>Linux in 2025: Strengths, Challenges, and Future Outlook</dc:subject>
  <dc:creator>Jamison Durham</dc:creator>
  <cp:keywords>CYB 150-T01 -</cp:keywords>
  <dc:description/>
  <cp:lastModifiedBy>Jamison Durham</cp:lastModifiedBy>
  <cp:revision>127</cp:revision>
  <dcterms:created xsi:type="dcterms:W3CDTF">2026-05-04T05:01:00Z</dcterms:created>
  <dcterms:modified xsi:type="dcterms:W3CDTF">2026-05-04T16:17:00Z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